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F5C4601" w14:textId="3B16BC11" w:rsidR="00CF1B45" w:rsidRDefault="00453D5F" w:rsidP="200AFD05">
      <w:pPr>
        <w:rPr>
          <w:rFonts w:ascii="Times New Roman" w:eastAsia="Times New Roman" w:hAnsi="Times New Roman"/>
          <w:sz w:val="24"/>
          <w:szCs w:val="24"/>
          <w:rtl/>
        </w:rPr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1" behindDoc="0" locked="0" layoutInCell="1" allowOverlap="1" wp14:anchorId="72399E88" wp14:editId="03D6A6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24250" cy="1685925"/>
            <wp:effectExtent l="0" t="0" r="0" b="0"/>
            <wp:wrapNone/>
            <wp:docPr id="7" name="Picture 7" descr="A picture containing text, clipar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shape3" descr="A picture containing text, clipart, vector graphic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AD3BEF">
        <w:rPr>
          <w:rFonts w:ascii="Times New Roman" w:eastAsia="Times New Roman" w:hAnsi="Times New Roman"/>
          <w:noProof/>
          <w:color w:val="2B579A"/>
          <w:sz w:val="24"/>
          <w:shd w:val="clear" w:color="auto" w:fill="E6E6E6"/>
        </w:rPr>
        <w:drawing>
          <wp:anchor distT="0" distB="0" distL="114300" distR="114300" simplePos="0" relativeHeight="251658240" behindDoc="1" locked="0" layoutInCell="1" allowOverlap="1" wp14:anchorId="04B3E3A8" wp14:editId="73D4859D">
            <wp:simplePos x="0" y="0"/>
            <wp:positionH relativeFrom="column">
              <wp:posOffset>-546100</wp:posOffset>
            </wp:positionH>
            <wp:positionV relativeFrom="paragraph">
              <wp:posOffset>-1393825</wp:posOffset>
            </wp:positionV>
            <wp:extent cx="7772400" cy="100584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cshape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10FD" w:rsidRPr="200AFD05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D77DFD0" w14:textId="77777777" w:rsidR="00E8643E" w:rsidRDefault="00E8643E" w:rsidP="00B61126">
      <w:pPr>
        <w:rPr>
          <w:rFonts w:ascii="Times New Roman" w:eastAsia="Times New Roman" w:hAnsi="Times New Roman"/>
          <w:sz w:val="24"/>
        </w:rPr>
      </w:pPr>
    </w:p>
    <w:p w14:paraId="61F65D57" w14:textId="77777777" w:rsidR="00CF1B45" w:rsidRDefault="00CF1B45" w:rsidP="00B61126"/>
    <w:p w14:paraId="4367CFA9" w14:textId="77777777" w:rsidR="00CF1B45" w:rsidRDefault="00CF1B45" w:rsidP="00B61126"/>
    <w:p w14:paraId="0096664F" w14:textId="77777777" w:rsidR="00CF1B45" w:rsidRDefault="00CF1B45" w:rsidP="00B61126"/>
    <w:p w14:paraId="24DF84FF" w14:textId="77777777" w:rsidR="00CF1B45" w:rsidRDefault="00CF1B45" w:rsidP="00B61126"/>
    <w:p w14:paraId="2DFDE921" w14:textId="77777777" w:rsidR="00CF1B45" w:rsidRDefault="00CF1B45" w:rsidP="00B61126"/>
    <w:p w14:paraId="7BEE64B7" w14:textId="77777777" w:rsidR="00CF1B45" w:rsidRDefault="00CF1B45" w:rsidP="00B61126"/>
    <w:p w14:paraId="11130DA2" w14:textId="617E3791" w:rsidR="006E620C" w:rsidRDefault="006E620C" w:rsidP="00B61126">
      <w:pPr>
        <w:pStyle w:val="BodyText"/>
        <w:rPr>
          <w:color w:val="FFFFFF" w:themeColor="background1"/>
        </w:rPr>
      </w:pPr>
    </w:p>
    <w:p w14:paraId="422693F0" w14:textId="7D6FA523" w:rsidR="00AD3BEF" w:rsidRDefault="00AD3BEF" w:rsidP="00B61126">
      <w:pPr>
        <w:pStyle w:val="BodyText"/>
        <w:rPr>
          <w:color w:val="FFFFFF" w:themeColor="background1"/>
        </w:rPr>
      </w:pPr>
    </w:p>
    <w:p w14:paraId="3F1F383C" w14:textId="2BBD2DD7" w:rsidR="00AD3BEF" w:rsidRDefault="00AD3BEF" w:rsidP="00B61126">
      <w:pPr>
        <w:pStyle w:val="BodyText"/>
        <w:rPr>
          <w:color w:val="FFFFFF" w:themeColor="background1"/>
        </w:rPr>
      </w:pPr>
    </w:p>
    <w:p w14:paraId="139454FE" w14:textId="3C8D5D7B" w:rsidR="00AD3BEF" w:rsidRDefault="00AD3BEF" w:rsidP="00B61126">
      <w:pPr>
        <w:pStyle w:val="BodyText"/>
        <w:rPr>
          <w:color w:val="FFFFFF" w:themeColor="background1"/>
        </w:rPr>
      </w:pPr>
    </w:p>
    <w:p w14:paraId="1647FCEC" w14:textId="62BE96EA" w:rsidR="00AD3BEF" w:rsidRDefault="00AD3BEF" w:rsidP="00B61126">
      <w:pPr>
        <w:pStyle w:val="BodyText"/>
        <w:rPr>
          <w:color w:val="FFFFFF" w:themeColor="background1"/>
        </w:rPr>
      </w:pPr>
    </w:p>
    <w:p w14:paraId="44B07D27" w14:textId="41BE1B75" w:rsidR="00AD3BEF" w:rsidRDefault="00AD3BEF" w:rsidP="00B61126">
      <w:pPr>
        <w:pStyle w:val="BodyText"/>
        <w:rPr>
          <w:color w:val="FFFFFF" w:themeColor="background1"/>
        </w:rPr>
      </w:pPr>
    </w:p>
    <w:p w14:paraId="35302CA0" w14:textId="142CB6CB" w:rsidR="00AD3BEF" w:rsidRDefault="00AD3BEF" w:rsidP="00B61126">
      <w:pPr>
        <w:pStyle w:val="BodyText"/>
        <w:rPr>
          <w:color w:val="FFFFFF" w:themeColor="background1"/>
        </w:rPr>
      </w:pPr>
    </w:p>
    <w:p w14:paraId="126D33DC" w14:textId="026B358C" w:rsidR="00AD3BEF" w:rsidRDefault="00AD3BEF" w:rsidP="00B61126">
      <w:pPr>
        <w:pStyle w:val="BodyText"/>
        <w:rPr>
          <w:color w:val="FFFFFF" w:themeColor="background1"/>
        </w:rPr>
      </w:pPr>
    </w:p>
    <w:p w14:paraId="6DBD6ED3" w14:textId="77777777" w:rsidR="00AD3BEF" w:rsidRPr="00690F8D" w:rsidRDefault="00AD3BEF" w:rsidP="00B61126">
      <w:pPr>
        <w:pStyle w:val="BodyText"/>
        <w:rPr>
          <w:color w:val="FFFFFF" w:themeColor="background1"/>
        </w:rPr>
      </w:pPr>
    </w:p>
    <w:p w14:paraId="112F52D4" w14:textId="0D40F8B0" w:rsidR="00CF1B45" w:rsidRPr="001A343D" w:rsidRDefault="00FF0BE0" w:rsidP="00B61126">
      <w:pPr>
        <w:rPr>
          <w:rFonts w:ascii="Microsoft Sans Serif" w:eastAsia="Microsoft Sans Serif" w:hAnsi="Microsoft Sans Serif"/>
          <w:b/>
          <w:bCs/>
          <w:color w:val="FFFFFF" w:themeColor="background1"/>
          <w:sz w:val="44"/>
          <w:szCs w:val="44"/>
        </w:rPr>
      </w:pPr>
      <w:r w:rsidRPr="663F3252">
        <w:rPr>
          <w:b/>
          <w:bCs/>
          <w:color w:val="FFFFFF" w:themeColor="background1"/>
          <w:sz w:val="44"/>
          <w:szCs w:val="44"/>
        </w:rPr>
        <w:t>Release Notes</w:t>
      </w:r>
      <w:r w:rsidR="00134DF9" w:rsidRPr="663F3252">
        <w:rPr>
          <w:b/>
          <w:bCs/>
          <w:color w:val="FFFFFF" w:themeColor="background1"/>
          <w:sz w:val="44"/>
          <w:szCs w:val="44"/>
        </w:rPr>
        <w:t xml:space="preserve"> </w:t>
      </w:r>
      <w:r>
        <w:tab/>
      </w:r>
    </w:p>
    <w:p w14:paraId="2F0D40FF" w14:textId="165904EF" w:rsidR="00CF1B45" w:rsidRPr="00690F8D" w:rsidRDefault="009D4FFF" w:rsidP="00B61126">
      <w:pPr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>October</w:t>
      </w:r>
      <w:r w:rsidR="00C84D19">
        <w:rPr>
          <w:color w:val="FFFFFF" w:themeColor="background1"/>
          <w:sz w:val="24"/>
          <w:szCs w:val="24"/>
        </w:rPr>
        <w:t xml:space="preserve"> </w:t>
      </w:r>
      <w:r w:rsidR="00C63BE8" w:rsidRPr="663F3252">
        <w:rPr>
          <w:color w:val="FFFFFF" w:themeColor="background1"/>
          <w:sz w:val="24"/>
          <w:szCs w:val="24"/>
        </w:rPr>
        <w:t>2</w:t>
      </w:r>
      <w:r w:rsidR="00FF0BE0" w:rsidRPr="663F3252">
        <w:rPr>
          <w:color w:val="FFFFFF" w:themeColor="background1"/>
          <w:sz w:val="24"/>
          <w:szCs w:val="24"/>
        </w:rPr>
        <w:t>02</w:t>
      </w:r>
      <w:r w:rsidR="00C84D19">
        <w:rPr>
          <w:color w:val="FFFFFF" w:themeColor="background1"/>
          <w:sz w:val="24"/>
          <w:szCs w:val="24"/>
        </w:rPr>
        <w:t>4</w:t>
      </w:r>
      <w:r w:rsidR="004A7F63" w:rsidRPr="663F3252">
        <w:rPr>
          <w:color w:val="FFFFFF" w:themeColor="background1"/>
          <w:sz w:val="24"/>
          <w:szCs w:val="24"/>
        </w:rPr>
        <w:t xml:space="preserve"> </w:t>
      </w:r>
      <w:r w:rsidR="00FF0BE0" w:rsidRPr="663F3252">
        <w:rPr>
          <w:b/>
          <w:bCs/>
          <w:color w:val="ED7D31" w:themeColor="accent2"/>
          <w:sz w:val="24"/>
          <w:szCs w:val="24"/>
        </w:rPr>
        <w:t>|</w:t>
      </w:r>
      <w:r w:rsidR="00FF0BE0" w:rsidRPr="663F3252">
        <w:rPr>
          <w:color w:val="FFFFFF" w:themeColor="background1"/>
          <w:sz w:val="24"/>
          <w:szCs w:val="24"/>
        </w:rPr>
        <w:t xml:space="preserve"> Version 7.</w:t>
      </w:r>
      <w:r w:rsidR="00055F2E">
        <w:rPr>
          <w:color w:val="FFFFFF" w:themeColor="background1"/>
          <w:sz w:val="24"/>
          <w:szCs w:val="24"/>
        </w:rPr>
        <w:t>7</w:t>
      </w:r>
      <w:r>
        <w:rPr>
          <w:color w:val="FFFFFF" w:themeColor="background1"/>
          <w:sz w:val="24"/>
          <w:szCs w:val="24"/>
        </w:rPr>
        <w:t>1</w:t>
      </w:r>
    </w:p>
    <w:p w14:paraId="09AD8A4C" w14:textId="3174D084" w:rsidR="00333B95" w:rsidRDefault="00333B95" w:rsidP="00B61126"/>
    <w:p w14:paraId="69702D72" w14:textId="77777777" w:rsidR="007B17DA" w:rsidRPr="007B17DA" w:rsidRDefault="007B17DA" w:rsidP="00B61126">
      <w:pPr>
        <w:pStyle w:val="BodyText"/>
      </w:pPr>
    </w:p>
    <w:p w14:paraId="075A9089" w14:textId="77777777" w:rsidR="00333B95" w:rsidRDefault="00333B95" w:rsidP="00B61126"/>
    <w:p w14:paraId="7CE494F9" w14:textId="2A833A26" w:rsidR="00333B95" w:rsidRDefault="00333B95" w:rsidP="00B61126">
      <w:pPr>
        <w:sectPr w:rsidR="00333B95" w:rsidSect="00A0706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860" w:header="0" w:footer="0" w:gutter="0"/>
          <w:cols w:space="0" w:equalWidth="0">
            <w:col w:w="9940"/>
          </w:cols>
          <w:docGrid w:linePitch="360"/>
        </w:sectPr>
      </w:pPr>
    </w:p>
    <w:p w14:paraId="030542F6" w14:textId="5FA2588B" w:rsidR="007A2CAA" w:rsidRPr="00A50B0B" w:rsidRDefault="007A2CAA" w:rsidP="003E379A">
      <w:pPr>
        <w:pStyle w:val="Heading1"/>
        <w:jc w:val="center"/>
        <w:rPr>
          <w:sz w:val="32"/>
          <w:szCs w:val="32"/>
        </w:rPr>
      </w:pPr>
      <w:r w:rsidRPr="00A50B0B">
        <w:rPr>
          <w:sz w:val="32"/>
          <w:szCs w:val="32"/>
        </w:rPr>
        <w:lastRenderedPageBreak/>
        <w:t xml:space="preserve">Here’s What’s New in Cellebrite </w:t>
      </w:r>
      <w:r w:rsidR="000A7EED" w:rsidRPr="00A50B0B">
        <w:rPr>
          <w:sz w:val="32"/>
          <w:szCs w:val="32"/>
        </w:rPr>
        <w:t>UFED</w:t>
      </w:r>
      <w:r w:rsidR="00C16723" w:rsidRPr="00A50B0B">
        <w:rPr>
          <w:sz w:val="32"/>
          <w:szCs w:val="32"/>
        </w:rPr>
        <w:t xml:space="preserve"> </w:t>
      </w:r>
      <w:r w:rsidRPr="00A50B0B">
        <w:rPr>
          <w:sz w:val="32"/>
          <w:szCs w:val="32"/>
        </w:rPr>
        <w:t>Version 7.</w:t>
      </w:r>
      <w:r w:rsidR="00F31233">
        <w:rPr>
          <w:sz w:val="32"/>
          <w:szCs w:val="32"/>
        </w:rPr>
        <w:t>7</w:t>
      </w:r>
      <w:r w:rsidR="009D4FFF">
        <w:rPr>
          <w:sz w:val="32"/>
          <w:szCs w:val="32"/>
        </w:rPr>
        <w:t>1</w:t>
      </w:r>
    </w:p>
    <w:p w14:paraId="5418012A" w14:textId="77777777" w:rsidR="00BD5FF6" w:rsidRPr="00A50B0B" w:rsidRDefault="00BD5FF6" w:rsidP="00BD5FF6">
      <w:pPr>
        <w:pStyle w:val="Heading2"/>
        <w:ind w:left="0"/>
        <w:rPr>
          <w:sz w:val="28"/>
          <w:szCs w:val="18"/>
        </w:rPr>
      </w:pPr>
      <w:r w:rsidRPr="00A50B0B">
        <w:rPr>
          <w:sz w:val="28"/>
          <w:szCs w:val="18"/>
        </w:rPr>
        <w:t>New Cellebrite UFED features</w:t>
      </w:r>
    </w:p>
    <w:p w14:paraId="46DCA27F" w14:textId="125AADD6" w:rsidR="00F31233" w:rsidRPr="00F31233" w:rsidRDefault="00CC6E5E" w:rsidP="2334033D">
      <w:pPr>
        <w:pStyle w:val="ListBullet"/>
        <w:spacing w:line="240" w:lineRule="auto"/>
        <w:rPr>
          <w:color w:val="000000" w:themeColor="text1"/>
        </w:rPr>
      </w:pPr>
      <w:r w:rsidRPr="2334033D">
        <w:rPr>
          <w:color w:val="000000" w:themeColor="text1"/>
        </w:rPr>
        <w:t>Full file system support using Smart Flow for the following devices</w:t>
      </w:r>
      <w:r w:rsidR="00123FD9" w:rsidRPr="2334033D">
        <w:rPr>
          <w:color w:val="000000" w:themeColor="text1"/>
        </w:rPr>
        <w:t xml:space="preserve"> and chipsets</w:t>
      </w:r>
      <w:r w:rsidRPr="2334033D">
        <w:rPr>
          <w:color w:val="000000" w:themeColor="text1"/>
        </w:rPr>
        <w:t>:</w:t>
      </w:r>
    </w:p>
    <w:p w14:paraId="01B7E4BF" w14:textId="519808D2" w:rsidR="00F31233" w:rsidRPr="00F31233" w:rsidRDefault="00F31233" w:rsidP="2334033D">
      <w:pPr>
        <w:pStyle w:val="ListBullet"/>
        <w:spacing w:line="240" w:lineRule="auto"/>
        <w:rPr>
          <w:color w:val="000000" w:themeColor="text1"/>
        </w:rPr>
      </w:pPr>
      <w:r w:rsidRPr="2334033D">
        <w:rPr>
          <w:color w:val="000000" w:themeColor="text1"/>
        </w:rPr>
        <w:t>Pixel 8</w:t>
      </w:r>
      <w:r w:rsidR="72E5B6BF" w:rsidRPr="2334033D">
        <w:rPr>
          <w:color w:val="000000" w:themeColor="text1"/>
        </w:rPr>
        <w:t xml:space="preserve"> and Pixel 9 series</w:t>
      </w:r>
    </w:p>
    <w:p w14:paraId="5593ECA1" w14:textId="3782C61E" w:rsidR="00F31233" w:rsidRPr="00F31233" w:rsidRDefault="00F31233" w:rsidP="2334033D">
      <w:pPr>
        <w:pStyle w:val="ListBullet"/>
        <w:spacing w:line="240" w:lineRule="auto"/>
        <w:rPr>
          <w:color w:val="000000" w:themeColor="text1"/>
        </w:rPr>
      </w:pPr>
      <w:r w:rsidRPr="2334033D">
        <w:rPr>
          <w:color w:val="000000" w:themeColor="text1"/>
        </w:rPr>
        <w:t>Samsung Galaxy A15, A25, A35, A55</w:t>
      </w:r>
      <w:r w:rsidR="5535D8C3" w:rsidRPr="2334033D">
        <w:rPr>
          <w:color w:val="000000" w:themeColor="text1"/>
        </w:rPr>
        <w:t>, A06</w:t>
      </w:r>
    </w:p>
    <w:p w14:paraId="26E9BDBD" w14:textId="6EF8A425" w:rsidR="00F31233" w:rsidRPr="00F31233" w:rsidRDefault="00F31233" w:rsidP="2334033D">
      <w:pPr>
        <w:pStyle w:val="ListBullet"/>
        <w:spacing w:line="240" w:lineRule="auto"/>
        <w:rPr>
          <w:color w:val="000000" w:themeColor="text1"/>
        </w:rPr>
      </w:pPr>
      <w:r w:rsidRPr="2334033D">
        <w:rPr>
          <w:color w:val="000000" w:themeColor="text1"/>
        </w:rPr>
        <w:t>Snapdragon 8 Gen 3</w:t>
      </w:r>
      <w:r w:rsidR="0D02C6F2" w:rsidRPr="2334033D">
        <w:rPr>
          <w:color w:val="000000" w:themeColor="text1"/>
        </w:rPr>
        <w:t xml:space="preserve"> series, Snapdragon 7 Gen 3 series, Snapdragon 6 Gen 3 series</w:t>
      </w:r>
    </w:p>
    <w:p w14:paraId="502AC02B" w14:textId="3E2CD5B4" w:rsidR="00F31233" w:rsidRDefault="50798073" w:rsidP="2334033D">
      <w:pPr>
        <w:pStyle w:val="ListBullet"/>
        <w:spacing w:line="240" w:lineRule="auto"/>
        <w:rPr>
          <w:color w:val="000000" w:themeColor="text1"/>
        </w:rPr>
      </w:pPr>
      <w:proofErr w:type="spellStart"/>
      <w:r w:rsidRPr="2334033D">
        <w:rPr>
          <w:color w:val="000000" w:themeColor="text1"/>
        </w:rPr>
        <w:t>Mediatek</w:t>
      </w:r>
      <w:proofErr w:type="spellEnd"/>
      <w:r w:rsidRPr="2334033D">
        <w:rPr>
          <w:color w:val="000000" w:themeColor="text1"/>
        </w:rPr>
        <w:t xml:space="preserve"> </w:t>
      </w:r>
      <w:proofErr w:type="spellStart"/>
      <w:r w:rsidR="00F31233" w:rsidRPr="2334033D">
        <w:rPr>
          <w:color w:val="000000" w:themeColor="text1"/>
        </w:rPr>
        <w:t>Dimensity</w:t>
      </w:r>
      <w:proofErr w:type="spellEnd"/>
      <w:r w:rsidR="00F31233" w:rsidRPr="2334033D">
        <w:rPr>
          <w:color w:val="000000" w:themeColor="text1"/>
        </w:rPr>
        <w:t xml:space="preserve"> 9300</w:t>
      </w:r>
      <w:r w:rsidR="11054A3A" w:rsidRPr="2334033D">
        <w:rPr>
          <w:color w:val="000000" w:themeColor="text1"/>
        </w:rPr>
        <w:t xml:space="preserve">, </w:t>
      </w:r>
      <w:proofErr w:type="spellStart"/>
      <w:r w:rsidR="11054A3A" w:rsidRPr="2334033D">
        <w:rPr>
          <w:color w:val="000000" w:themeColor="text1"/>
        </w:rPr>
        <w:t>Dimensity</w:t>
      </w:r>
      <w:proofErr w:type="spellEnd"/>
      <w:r w:rsidR="12D457B4" w:rsidRPr="2334033D">
        <w:rPr>
          <w:color w:val="000000" w:themeColor="text1"/>
        </w:rPr>
        <w:t xml:space="preserve"> 8300, </w:t>
      </w:r>
      <w:proofErr w:type="spellStart"/>
      <w:r w:rsidR="12D457B4" w:rsidRPr="2334033D">
        <w:rPr>
          <w:color w:val="000000" w:themeColor="text1"/>
        </w:rPr>
        <w:t>Dimensity</w:t>
      </w:r>
      <w:proofErr w:type="spellEnd"/>
      <w:r w:rsidR="12D457B4" w:rsidRPr="2334033D">
        <w:rPr>
          <w:color w:val="000000" w:themeColor="text1"/>
        </w:rPr>
        <w:t xml:space="preserve"> 7300, </w:t>
      </w:r>
      <w:proofErr w:type="spellStart"/>
      <w:r w:rsidR="12D457B4" w:rsidRPr="2334033D">
        <w:rPr>
          <w:color w:val="000000" w:themeColor="text1"/>
        </w:rPr>
        <w:t>Dimensity</w:t>
      </w:r>
      <w:proofErr w:type="spellEnd"/>
      <w:r w:rsidR="12D457B4" w:rsidRPr="2334033D">
        <w:rPr>
          <w:color w:val="000000" w:themeColor="text1"/>
        </w:rPr>
        <w:t xml:space="preserve"> 6300</w:t>
      </w:r>
    </w:p>
    <w:sectPr w:rsidR="00F31233" w:rsidSect="00A0706E">
      <w:footerReference w:type="default" r:id="rId19"/>
      <w:pgSz w:w="12240" w:h="15840"/>
      <w:pgMar w:top="720" w:right="720" w:bottom="720" w:left="720" w:header="0" w:footer="0" w:gutter="0"/>
      <w:cols w:space="0" w:equalWidth="0">
        <w:col w:w="1008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890B2" w14:textId="77777777" w:rsidR="00213C12" w:rsidRDefault="00213C12" w:rsidP="00B61126">
      <w:r>
        <w:separator/>
      </w:r>
    </w:p>
    <w:p w14:paraId="3D73BAB5" w14:textId="77777777" w:rsidR="00213C12" w:rsidRDefault="00213C12" w:rsidP="00B61126"/>
  </w:endnote>
  <w:endnote w:type="continuationSeparator" w:id="0">
    <w:p w14:paraId="5A58BFB9" w14:textId="77777777" w:rsidR="00213C12" w:rsidRDefault="00213C12" w:rsidP="00B61126">
      <w:r>
        <w:continuationSeparator/>
      </w:r>
    </w:p>
    <w:p w14:paraId="19BFF8E5" w14:textId="77777777" w:rsidR="00213C12" w:rsidRDefault="00213C12" w:rsidP="00B61126"/>
  </w:endnote>
  <w:endnote w:type="continuationNotice" w:id="1">
    <w:p w14:paraId="739B5023" w14:textId="77777777" w:rsidR="00213C12" w:rsidRDefault="00213C1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Pro Light">
    <w:panose1 w:val="020B0504020201010104"/>
    <w:charset w:val="00"/>
    <w:family w:val="swiss"/>
    <w:notTrueType/>
    <w:pitch w:val="variable"/>
    <w:sig w:usb0="A00002FF" w:usb1="4000A47B" w:usb2="00000000" w:usb3="00000000" w:csb0="0000019F" w:csb1="00000000"/>
  </w:font>
  <w:font w:name="DIN Pro">
    <w:altName w:val="Calibri"/>
    <w:panose1 w:val="020B0804020201010104"/>
    <w:charset w:val="00"/>
    <w:family w:val="swiss"/>
    <w:notTrueType/>
    <w:pitch w:val="variable"/>
    <w:sig w:usb0="A00002FF" w:usb1="4000A4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N Pro Medium">
    <w:altName w:val="Calibri"/>
    <w:panose1 w:val="00000000000000000000"/>
    <w:charset w:val="00"/>
    <w:family w:val="swiss"/>
    <w:notTrueType/>
    <w:pitch w:val="variable"/>
    <w:sig w:usb0="A00002FF" w:usb1="4000A4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INPro-Light"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02585" w14:textId="77777777" w:rsidR="003F1C13" w:rsidRDefault="003F1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AD26D" w14:textId="5BFA2C6A" w:rsidR="00BF4D3D" w:rsidRPr="006E620C" w:rsidRDefault="002B2CFD" w:rsidP="00B61126">
    <w:pPr>
      <w:pStyle w:val="Footer"/>
    </w:pPr>
    <w:r>
      <w:rPr>
        <w:noProof/>
        <w:color w:val="2B579A"/>
        <w:shd w:val="clear" w:color="auto" w:fill="E6E6E6"/>
      </w:rPr>
      <w:drawing>
        <wp:anchor distT="0" distB="0" distL="0" distR="0" simplePos="0" relativeHeight="251658240" behindDoc="1" locked="0" layoutInCell="1" allowOverlap="1" wp14:anchorId="2B972E96" wp14:editId="0098002F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9239989" cy="90589"/>
          <wp:effectExtent l="0" t="0" r="0" b="508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39989" cy="905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4D3D" w:rsidRPr="006E620C">
      <w:rPr>
        <w:color w:val="2B579A"/>
        <w:shd w:val="clear" w:color="auto" w:fill="E6E6E6"/>
      </w:rPr>
      <w:fldChar w:fldCharType="begin"/>
    </w:r>
    <w:r w:rsidR="00BF4D3D" w:rsidRPr="006E620C">
      <w:instrText xml:space="preserve"> PAGE  \* Arabic  \* MERGEFORMAT </w:instrText>
    </w:r>
    <w:r w:rsidR="00BF4D3D" w:rsidRPr="006E620C">
      <w:rPr>
        <w:color w:val="2B579A"/>
        <w:shd w:val="clear" w:color="auto" w:fill="E6E6E6"/>
      </w:rPr>
      <w:fldChar w:fldCharType="separate"/>
    </w:r>
    <w:r w:rsidR="00BF4D3D" w:rsidRPr="006E620C">
      <w:rPr>
        <w:noProof/>
      </w:rPr>
      <w:t>1</w:t>
    </w:r>
    <w:r w:rsidR="00BF4D3D" w:rsidRPr="006E620C">
      <w:rPr>
        <w:color w:val="2B579A"/>
        <w:shd w:val="clear" w:color="auto" w:fill="E6E6E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70920" w14:textId="77777777" w:rsidR="003F1C13" w:rsidRDefault="003F1C1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5E156" w14:textId="26E6D9DD" w:rsidR="002B2CFD" w:rsidRDefault="002B2CFD" w:rsidP="00F01FAA">
    <w:pPr>
      <w:pStyle w:val="Footer"/>
      <w:spacing w:after="0"/>
    </w:pPr>
    <w:r>
      <w:rPr>
        <w:noProof/>
        <w:color w:val="2B579A"/>
        <w:shd w:val="clear" w:color="auto" w:fill="E6E6E6"/>
      </w:rPr>
      <w:drawing>
        <wp:anchor distT="0" distB="0" distL="0" distR="0" simplePos="0" relativeHeight="251658241" behindDoc="1" locked="0" layoutInCell="1" allowOverlap="1" wp14:anchorId="36728146" wp14:editId="5F4A1CC9">
          <wp:simplePos x="0" y="0"/>
          <wp:positionH relativeFrom="margin">
            <wp:posOffset>-920115</wp:posOffset>
          </wp:positionH>
          <wp:positionV relativeFrom="page">
            <wp:posOffset>9964420</wp:posOffset>
          </wp:positionV>
          <wp:extent cx="7772400" cy="76200"/>
          <wp:effectExtent l="0" t="0" r="0" b="0"/>
          <wp:wrapNone/>
          <wp:docPr id="852561126" name="Picture 852561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B2CFD">
      <w:rPr>
        <w:color w:val="2B579A"/>
        <w:shd w:val="clear" w:color="auto" w:fill="E6E6E6"/>
      </w:rPr>
      <w:fldChar w:fldCharType="begin"/>
    </w:r>
    <w:r w:rsidRPr="002B2CFD">
      <w:instrText xml:space="preserve"> PAGE  \* Arabic  \* MERGEFORMAT </w:instrText>
    </w:r>
    <w:r w:rsidRPr="002B2CFD">
      <w:rPr>
        <w:color w:val="2B579A"/>
        <w:shd w:val="clear" w:color="auto" w:fill="E6E6E6"/>
      </w:rPr>
      <w:fldChar w:fldCharType="separate"/>
    </w:r>
    <w:r w:rsidRPr="002B2CFD">
      <w:rPr>
        <w:noProof/>
      </w:rPr>
      <w:t>1</w:t>
    </w:r>
    <w:r w:rsidRPr="002B2CFD">
      <w:rPr>
        <w:color w:val="2B579A"/>
        <w:shd w:val="clear" w:color="auto" w:fill="E6E6E6"/>
      </w:rPr>
      <w:fldChar w:fldCharType="end"/>
    </w:r>
  </w:p>
  <w:p w14:paraId="0140B2C1" w14:textId="77777777" w:rsidR="00F01FAA" w:rsidRPr="002B2CFD" w:rsidRDefault="00F01FAA" w:rsidP="00F01FAA">
    <w:pPr>
      <w:pStyle w:val="Footer"/>
      <w:spacing w:after="240"/>
    </w:pPr>
  </w:p>
  <w:p w14:paraId="03D50F36" w14:textId="77777777" w:rsidR="00AE45DE" w:rsidRDefault="00AE45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98E03" w14:textId="77777777" w:rsidR="00213C12" w:rsidRDefault="00213C12" w:rsidP="00B61126">
      <w:r>
        <w:separator/>
      </w:r>
    </w:p>
    <w:p w14:paraId="5E29D78A" w14:textId="77777777" w:rsidR="00213C12" w:rsidRDefault="00213C12" w:rsidP="00B61126"/>
  </w:footnote>
  <w:footnote w:type="continuationSeparator" w:id="0">
    <w:p w14:paraId="2D04905D" w14:textId="77777777" w:rsidR="00213C12" w:rsidRDefault="00213C12" w:rsidP="00B61126">
      <w:r>
        <w:continuationSeparator/>
      </w:r>
    </w:p>
    <w:p w14:paraId="2322FB6E" w14:textId="77777777" w:rsidR="00213C12" w:rsidRDefault="00213C12" w:rsidP="00B61126"/>
  </w:footnote>
  <w:footnote w:type="continuationNotice" w:id="1">
    <w:p w14:paraId="7BD6198F" w14:textId="77777777" w:rsidR="00213C12" w:rsidRDefault="00213C1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E64A8" w14:textId="77777777" w:rsidR="003F1C13" w:rsidRDefault="003F1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60CDA" w14:textId="78897F5D" w:rsidR="00ED52DD" w:rsidRDefault="00ED52DD" w:rsidP="00B61126">
    <w:pPr>
      <w:pStyle w:val="Header"/>
    </w:pPr>
  </w:p>
  <w:p w14:paraId="4DE801AE" w14:textId="58954375" w:rsidR="00ED52DD" w:rsidRDefault="00ED52DD" w:rsidP="00B61126">
    <w:pPr>
      <w:pStyle w:val="Header"/>
    </w:pPr>
  </w:p>
  <w:p w14:paraId="7149B1C6" w14:textId="3335E3B4" w:rsidR="00ED52DD" w:rsidRDefault="00ED52DD" w:rsidP="00B61126">
    <w:pPr>
      <w:pStyle w:val="Header"/>
    </w:pPr>
  </w:p>
  <w:p w14:paraId="356D4416" w14:textId="3BD9D5B6" w:rsidR="00ED52DD" w:rsidRDefault="00ED52DD" w:rsidP="00B61126">
    <w:pPr>
      <w:pStyle w:val="Header"/>
    </w:pPr>
  </w:p>
  <w:p w14:paraId="2EE8792A" w14:textId="77777777" w:rsidR="00ED52DD" w:rsidRDefault="00ED52DD" w:rsidP="00B611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D63FB" w14:textId="77777777" w:rsidR="003F1C13" w:rsidRDefault="003F1C1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DCE0169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020CDA28"/>
    <w:lvl w:ilvl="0">
      <w:start w:val="1"/>
      <w:numFmt w:val="bullet"/>
      <w:pStyle w:val="ListBullet2"/>
      <w:lvlText w:val=""/>
      <w:lvlJc w:val="left"/>
      <w:pPr>
        <w:ind w:left="643" w:hanging="360"/>
      </w:pPr>
      <w:rPr>
        <w:rFonts w:ascii="Symbol" w:hAnsi="Symbol" w:cs="Symbol" w:hint="default"/>
        <w:bCs w:val="0"/>
        <w:iCs w:val="0"/>
        <w:color w:val="E75300"/>
        <w:spacing w:val="0"/>
        <w:w w:val="90"/>
        <w:kern w:val="0"/>
        <w:position w:val="0"/>
        <w:sz w:val="22"/>
        <w:szCs w:val="22"/>
      </w:rPr>
    </w:lvl>
  </w:abstractNum>
  <w:abstractNum w:abstractNumId="2" w15:restartNumberingAfterBreak="0">
    <w:nsid w:val="FFFFFF88"/>
    <w:multiLevelType w:val="singleLevel"/>
    <w:tmpl w:val="94F280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26A6B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5DE1F6F"/>
    <w:multiLevelType w:val="hybridMultilevel"/>
    <w:tmpl w:val="3DECEB9E"/>
    <w:lvl w:ilvl="0" w:tplc="A2CE4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61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C7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CA1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01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1EE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EA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C2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CC5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B988A"/>
    <w:multiLevelType w:val="hybridMultilevel"/>
    <w:tmpl w:val="5C8A9870"/>
    <w:lvl w:ilvl="0" w:tplc="96E6A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7C3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C6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025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49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CC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7CB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2E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22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54A1B"/>
    <w:multiLevelType w:val="hybridMultilevel"/>
    <w:tmpl w:val="43801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959FB"/>
    <w:multiLevelType w:val="multilevel"/>
    <w:tmpl w:val="637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6E20DB"/>
    <w:multiLevelType w:val="hybridMultilevel"/>
    <w:tmpl w:val="337A5400"/>
    <w:lvl w:ilvl="0" w:tplc="FFFFFFFF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7AEE86AE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87565"/>
    <w:multiLevelType w:val="hybridMultilevel"/>
    <w:tmpl w:val="C318F3A0"/>
    <w:lvl w:ilvl="0" w:tplc="0CF69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EE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5EC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E0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0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6D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EE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C6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20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B6F2A"/>
    <w:multiLevelType w:val="hybridMultilevel"/>
    <w:tmpl w:val="F5848D98"/>
    <w:lvl w:ilvl="0" w:tplc="1652CAB6">
      <w:start w:val="1"/>
      <w:numFmt w:val="bullet"/>
      <w:pStyle w:val="Bodytext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1" w15:restartNumberingAfterBreak="0">
    <w:nsid w:val="32AFE4B3"/>
    <w:multiLevelType w:val="hybridMultilevel"/>
    <w:tmpl w:val="5D480EFE"/>
    <w:lvl w:ilvl="0" w:tplc="81447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140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26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CF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A3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EE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AD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26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FCE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0FD1C"/>
    <w:multiLevelType w:val="hybridMultilevel"/>
    <w:tmpl w:val="E3445332"/>
    <w:lvl w:ilvl="0" w:tplc="FA320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4A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41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40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4D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43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08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C4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6A4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57A1D"/>
    <w:multiLevelType w:val="hybridMultilevel"/>
    <w:tmpl w:val="3D184930"/>
    <w:lvl w:ilvl="0" w:tplc="3E2A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63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2A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89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C3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CA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0F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E1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82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3776E"/>
    <w:multiLevelType w:val="hybridMultilevel"/>
    <w:tmpl w:val="30E05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66A63"/>
    <w:multiLevelType w:val="hybridMultilevel"/>
    <w:tmpl w:val="1D7809D2"/>
    <w:lvl w:ilvl="0" w:tplc="036EE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22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9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4EF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E1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E3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66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A3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865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22C62"/>
    <w:multiLevelType w:val="hybridMultilevel"/>
    <w:tmpl w:val="FE9C37CA"/>
    <w:lvl w:ilvl="0" w:tplc="AA086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C7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E9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A8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A6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A1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C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88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A0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EFE64"/>
    <w:multiLevelType w:val="hybridMultilevel"/>
    <w:tmpl w:val="2D94057E"/>
    <w:lvl w:ilvl="0" w:tplc="1A5CB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26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C5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41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88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E21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92B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0B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80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91D19"/>
    <w:multiLevelType w:val="hybridMultilevel"/>
    <w:tmpl w:val="F3E06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F69EAD"/>
    <w:multiLevelType w:val="hybridMultilevel"/>
    <w:tmpl w:val="E3EA072A"/>
    <w:lvl w:ilvl="0" w:tplc="1E6EB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AB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2D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D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248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36F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E1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03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E1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C67A1"/>
    <w:multiLevelType w:val="hybridMultilevel"/>
    <w:tmpl w:val="1E5C02EC"/>
    <w:lvl w:ilvl="0" w:tplc="9986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EC0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384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07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8B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6E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47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A9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6B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EFF9A"/>
    <w:multiLevelType w:val="hybridMultilevel"/>
    <w:tmpl w:val="B8E234E4"/>
    <w:lvl w:ilvl="0" w:tplc="93A81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E7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587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149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EF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84E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C0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642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CE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433679">
    <w:abstractNumId w:val="9"/>
  </w:num>
  <w:num w:numId="2" w16cid:durableId="1574925936">
    <w:abstractNumId w:val="21"/>
  </w:num>
  <w:num w:numId="3" w16cid:durableId="672731469">
    <w:abstractNumId w:val="5"/>
  </w:num>
  <w:num w:numId="4" w16cid:durableId="1921865378">
    <w:abstractNumId w:val="19"/>
  </w:num>
  <w:num w:numId="5" w16cid:durableId="1869492457">
    <w:abstractNumId w:val="12"/>
  </w:num>
  <w:num w:numId="6" w16cid:durableId="485510161">
    <w:abstractNumId w:val="17"/>
  </w:num>
  <w:num w:numId="7" w16cid:durableId="196742095">
    <w:abstractNumId w:val="16"/>
  </w:num>
  <w:num w:numId="8" w16cid:durableId="1353144349">
    <w:abstractNumId w:val="11"/>
  </w:num>
  <w:num w:numId="9" w16cid:durableId="2001230792">
    <w:abstractNumId w:val="15"/>
  </w:num>
  <w:num w:numId="10" w16cid:durableId="20860718">
    <w:abstractNumId w:val="20"/>
  </w:num>
  <w:num w:numId="11" w16cid:durableId="1329401686">
    <w:abstractNumId w:val="4"/>
  </w:num>
  <w:num w:numId="12" w16cid:durableId="872814560">
    <w:abstractNumId w:val="13"/>
  </w:num>
  <w:num w:numId="13" w16cid:durableId="1064597786">
    <w:abstractNumId w:val="8"/>
  </w:num>
  <w:num w:numId="14" w16cid:durableId="1838498548">
    <w:abstractNumId w:val="3"/>
  </w:num>
  <w:num w:numId="15" w16cid:durableId="1219122021">
    <w:abstractNumId w:val="1"/>
  </w:num>
  <w:num w:numId="16" w16cid:durableId="2049908593">
    <w:abstractNumId w:val="2"/>
  </w:num>
  <w:num w:numId="17" w16cid:durableId="1991860522">
    <w:abstractNumId w:val="0"/>
  </w:num>
  <w:num w:numId="18" w16cid:durableId="827331454">
    <w:abstractNumId w:val="10"/>
  </w:num>
  <w:num w:numId="19" w16cid:durableId="1716470582">
    <w:abstractNumId w:val="14"/>
  </w:num>
  <w:num w:numId="20" w16cid:durableId="313922925">
    <w:abstractNumId w:val="6"/>
  </w:num>
  <w:num w:numId="21" w16cid:durableId="1539582259">
    <w:abstractNumId w:val="18"/>
  </w:num>
  <w:num w:numId="22" w16cid:durableId="84397653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72"/>
    <w:rsid w:val="00000ED4"/>
    <w:rsid w:val="0000123F"/>
    <w:rsid w:val="000029A0"/>
    <w:rsid w:val="0000570A"/>
    <w:rsid w:val="00005941"/>
    <w:rsid w:val="0000700C"/>
    <w:rsid w:val="000072D5"/>
    <w:rsid w:val="00010985"/>
    <w:rsid w:val="000109DE"/>
    <w:rsid w:val="000111B6"/>
    <w:rsid w:val="000112D6"/>
    <w:rsid w:val="0001139A"/>
    <w:rsid w:val="0001420D"/>
    <w:rsid w:val="000143B0"/>
    <w:rsid w:val="00014980"/>
    <w:rsid w:val="00014C5D"/>
    <w:rsid w:val="00016FFD"/>
    <w:rsid w:val="00017306"/>
    <w:rsid w:val="00021B95"/>
    <w:rsid w:val="000223BC"/>
    <w:rsid w:val="00023551"/>
    <w:rsid w:val="00023B0E"/>
    <w:rsid w:val="00026754"/>
    <w:rsid w:val="00026EA3"/>
    <w:rsid w:val="000302E1"/>
    <w:rsid w:val="000321EB"/>
    <w:rsid w:val="00032DDE"/>
    <w:rsid w:val="00033CAD"/>
    <w:rsid w:val="00036BE3"/>
    <w:rsid w:val="00040CF3"/>
    <w:rsid w:val="0004151D"/>
    <w:rsid w:val="00044281"/>
    <w:rsid w:val="00044701"/>
    <w:rsid w:val="00044B20"/>
    <w:rsid w:val="000456C8"/>
    <w:rsid w:val="00045D05"/>
    <w:rsid w:val="000462CF"/>
    <w:rsid w:val="00046889"/>
    <w:rsid w:val="00047C96"/>
    <w:rsid w:val="00050309"/>
    <w:rsid w:val="00051539"/>
    <w:rsid w:val="00051A38"/>
    <w:rsid w:val="00051CD6"/>
    <w:rsid w:val="00052D1D"/>
    <w:rsid w:val="00055151"/>
    <w:rsid w:val="00055814"/>
    <w:rsid w:val="00055F2E"/>
    <w:rsid w:val="0005670D"/>
    <w:rsid w:val="00060BBB"/>
    <w:rsid w:val="00063A43"/>
    <w:rsid w:val="00063D99"/>
    <w:rsid w:val="00064FF8"/>
    <w:rsid w:val="000650CC"/>
    <w:rsid w:val="00067783"/>
    <w:rsid w:val="00070444"/>
    <w:rsid w:val="00072173"/>
    <w:rsid w:val="00072EBF"/>
    <w:rsid w:val="000742CD"/>
    <w:rsid w:val="00075747"/>
    <w:rsid w:val="00075A02"/>
    <w:rsid w:val="000761BE"/>
    <w:rsid w:val="00076925"/>
    <w:rsid w:val="00077600"/>
    <w:rsid w:val="000809A2"/>
    <w:rsid w:val="00080A8E"/>
    <w:rsid w:val="00080F0D"/>
    <w:rsid w:val="00082665"/>
    <w:rsid w:val="00085C41"/>
    <w:rsid w:val="0008687B"/>
    <w:rsid w:val="00086A61"/>
    <w:rsid w:val="00087446"/>
    <w:rsid w:val="000879F5"/>
    <w:rsid w:val="000930DC"/>
    <w:rsid w:val="00093286"/>
    <w:rsid w:val="00096618"/>
    <w:rsid w:val="000972B8"/>
    <w:rsid w:val="000A08F9"/>
    <w:rsid w:val="000A1578"/>
    <w:rsid w:val="000A18DF"/>
    <w:rsid w:val="000A2FF0"/>
    <w:rsid w:val="000A3260"/>
    <w:rsid w:val="000A798C"/>
    <w:rsid w:val="000A7EED"/>
    <w:rsid w:val="000B027C"/>
    <w:rsid w:val="000B14EC"/>
    <w:rsid w:val="000B1723"/>
    <w:rsid w:val="000B1EEC"/>
    <w:rsid w:val="000B25CB"/>
    <w:rsid w:val="000B2FF4"/>
    <w:rsid w:val="000B6B7E"/>
    <w:rsid w:val="000B77FE"/>
    <w:rsid w:val="000BCAD4"/>
    <w:rsid w:val="000C1F6D"/>
    <w:rsid w:val="000C20C0"/>
    <w:rsid w:val="000C22FD"/>
    <w:rsid w:val="000C2905"/>
    <w:rsid w:val="000C2BD7"/>
    <w:rsid w:val="000C33F7"/>
    <w:rsid w:val="000C397A"/>
    <w:rsid w:val="000C3C4A"/>
    <w:rsid w:val="000C4363"/>
    <w:rsid w:val="000C4DD6"/>
    <w:rsid w:val="000C7910"/>
    <w:rsid w:val="000C7AFA"/>
    <w:rsid w:val="000D097C"/>
    <w:rsid w:val="000D1935"/>
    <w:rsid w:val="000D1E18"/>
    <w:rsid w:val="000D2541"/>
    <w:rsid w:val="000D2B6F"/>
    <w:rsid w:val="000D4CF9"/>
    <w:rsid w:val="000D56A9"/>
    <w:rsid w:val="000D5A26"/>
    <w:rsid w:val="000D5CE6"/>
    <w:rsid w:val="000D60EF"/>
    <w:rsid w:val="000D6890"/>
    <w:rsid w:val="000D6BC5"/>
    <w:rsid w:val="000E05A8"/>
    <w:rsid w:val="000E10BE"/>
    <w:rsid w:val="000E13A9"/>
    <w:rsid w:val="000E192F"/>
    <w:rsid w:val="000E1C7D"/>
    <w:rsid w:val="000E2FE6"/>
    <w:rsid w:val="000E33E8"/>
    <w:rsid w:val="000E431A"/>
    <w:rsid w:val="000E4E6A"/>
    <w:rsid w:val="000E5929"/>
    <w:rsid w:val="000E6D65"/>
    <w:rsid w:val="000F0328"/>
    <w:rsid w:val="000F0575"/>
    <w:rsid w:val="000F060A"/>
    <w:rsid w:val="000F18C0"/>
    <w:rsid w:val="000F2CB1"/>
    <w:rsid w:val="000F3ED9"/>
    <w:rsid w:val="000F4C5E"/>
    <w:rsid w:val="000F59D6"/>
    <w:rsid w:val="000F6BEF"/>
    <w:rsid w:val="000F74D2"/>
    <w:rsid w:val="001003CA"/>
    <w:rsid w:val="001003F3"/>
    <w:rsid w:val="00100EB6"/>
    <w:rsid w:val="00101C53"/>
    <w:rsid w:val="00101F72"/>
    <w:rsid w:val="00102DD8"/>
    <w:rsid w:val="00102DEE"/>
    <w:rsid w:val="001036AF"/>
    <w:rsid w:val="001057C1"/>
    <w:rsid w:val="00107FAD"/>
    <w:rsid w:val="00110756"/>
    <w:rsid w:val="00111663"/>
    <w:rsid w:val="001124D1"/>
    <w:rsid w:val="00112C44"/>
    <w:rsid w:val="00112FC8"/>
    <w:rsid w:val="001135F2"/>
    <w:rsid w:val="00115CD3"/>
    <w:rsid w:val="001160D8"/>
    <w:rsid w:val="001207D0"/>
    <w:rsid w:val="00121E91"/>
    <w:rsid w:val="001231A4"/>
    <w:rsid w:val="00123388"/>
    <w:rsid w:val="00123FD9"/>
    <w:rsid w:val="00124423"/>
    <w:rsid w:val="0012700D"/>
    <w:rsid w:val="00127658"/>
    <w:rsid w:val="00130CE4"/>
    <w:rsid w:val="001310BC"/>
    <w:rsid w:val="00131C81"/>
    <w:rsid w:val="00132CE6"/>
    <w:rsid w:val="00133D59"/>
    <w:rsid w:val="00134DF9"/>
    <w:rsid w:val="00135C86"/>
    <w:rsid w:val="00135EBE"/>
    <w:rsid w:val="00136595"/>
    <w:rsid w:val="00142558"/>
    <w:rsid w:val="001430C0"/>
    <w:rsid w:val="001450EA"/>
    <w:rsid w:val="00145C67"/>
    <w:rsid w:val="001468F3"/>
    <w:rsid w:val="00146AEA"/>
    <w:rsid w:val="00146EB6"/>
    <w:rsid w:val="0014705A"/>
    <w:rsid w:val="00147454"/>
    <w:rsid w:val="00150427"/>
    <w:rsid w:val="0015056A"/>
    <w:rsid w:val="00150918"/>
    <w:rsid w:val="0015451D"/>
    <w:rsid w:val="00154823"/>
    <w:rsid w:val="001578D2"/>
    <w:rsid w:val="00157FFC"/>
    <w:rsid w:val="001607DB"/>
    <w:rsid w:val="00160ACA"/>
    <w:rsid w:val="00162519"/>
    <w:rsid w:val="00163AFD"/>
    <w:rsid w:val="001642BE"/>
    <w:rsid w:val="00165A5C"/>
    <w:rsid w:val="00165AD5"/>
    <w:rsid w:val="0017197C"/>
    <w:rsid w:val="00173217"/>
    <w:rsid w:val="00173A55"/>
    <w:rsid w:val="001740FD"/>
    <w:rsid w:val="00177845"/>
    <w:rsid w:val="00177C04"/>
    <w:rsid w:val="00182D33"/>
    <w:rsid w:val="0018745A"/>
    <w:rsid w:val="001875D3"/>
    <w:rsid w:val="00187815"/>
    <w:rsid w:val="00192646"/>
    <w:rsid w:val="00192768"/>
    <w:rsid w:val="00195305"/>
    <w:rsid w:val="00197D93"/>
    <w:rsid w:val="001A00E6"/>
    <w:rsid w:val="001A0392"/>
    <w:rsid w:val="001A0655"/>
    <w:rsid w:val="001A10B9"/>
    <w:rsid w:val="001A1116"/>
    <w:rsid w:val="001A142C"/>
    <w:rsid w:val="001A23C2"/>
    <w:rsid w:val="001A343D"/>
    <w:rsid w:val="001A4C04"/>
    <w:rsid w:val="001A535C"/>
    <w:rsid w:val="001A541E"/>
    <w:rsid w:val="001A5BCF"/>
    <w:rsid w:val="001A5D72"/>
    <w:rsid w:val="001A7182"/>
    <w:rsid w:val="001A7BB4"/>
    <w:rsid w:val="001A7F74"/>
    <w:rsid w:val="001B08E5"/>
    <w:rsid w:val="001B1320"/>
    <w:rsid w:val="001B1FAD"/>
    <w:rsid w:val="001B7B8A"/>
    <w:rsid w:val="001C00F7"/>
    <w:rsid w:val="001C0566"/>
    <w:rsid w:val="001C1216"/>
    <w:rsid w:val="001C19FF"/>
    <w:rsid w:val="001C1DFE"/>
    <w:rsid w:val="001C2B14"/>
    <w:rsid w:val="001C3595"/>
    <w:rsid w:val="001C4790"/>
    <w:rsid w:val="001C4B8B"/>
    <w:rsid w:val="001C5010"/>
    <w:rsid w:val="001C53A7"/>
    <w:rsid w:val="001C61CF"/>
    <w:rsid w:val="001D0664"/>
    <w:rsid w:val="001D0E95"/>
    <w:rsid w:val="001D3994"/>
    <w:rsid w:val="001D3CD4"/>
    <w:rsid w:val="001D4077"/>
    <w:rsid w:val="001D785F"/>
    <w:rsid w:val="001D7EC5"/>
    <w:rsid w:val="001E0208"/>
    <w:rsid w:val="001E03DD"/>
    <w:rsid w:val="001E08AF"/>
    <w:rsid w:val="001E1200"/>
    <w:rsid w:val="001E1C5D"/>
    <w:rsid w:val="001E2FAB"/>
    <w:rsid w:val="001E3015"/>
    <w:rsid w:val="001E34EC"/>
    <w:rsid w:val="001E39A6"/>
    <w:rsid w:val="001E5798"/>
    <w:rsid w:val="001E5B53"/>
    <w:rsid w:val="001E6956"/>
    <w:rsid w:val="001E6FC7"/>
    <w:rsid w:val="001F0784"/>
    <w:rsid w:val="001F2984"/>
    <w:rsid w:val="001F2DCC"/>
    <w:rsid w:val="001F3714"/>
    <w:rsid w:val="001F39E0"/>
    <w:rsid w:val="001F4840"/>
    <w:rsid w:val="001F499D"/>
    <w:rsid w:val="001F66CA"/>
    <w:rsid w:val="001F7048"/>
    <w:rsid w:val="0020005C"/>
    <w:rsid w:val="00200446"/>
    <w:rsid w:val="00200B1E"/>
    <w:rsid w:val="00201C6E"/>
    <w:rsid w:val="0020329D"/>
    <w:rsid w:val="002037BA"/>
    <w:rsid w:val="00204D68"/>
    <w:rsid w:val="00204E42"/>
    <w:rsid w:val="002057F6"/>
    <w:rsid w:val="002069A3"/>
    <w:rsid w:val="0020721E"/>
    <w:rsid w:val="002079DA"/>
    <w:rsid w:val="002109AB"/>
    <w:rsid w:val="00213C12"/>
    <w:rsid w:val="00213EC9"/>
    <w:rsid w:val="0021677F"/>
    <w:rsid w:val="00216CE4"/>
    <w:rsid w:val="00216E4B"/>
    <w:rsid w:val="00217AC4"/>
    <w:rsid w:val="00220C05"/>
    <w:rsid w:val="00221FFD"/>
    <w:rsid w:val="00222624"/>
    <w:rsid w:val="00225546"/>
    <w:rsid w:val="00225C8E"/>
    <w:rsid w:val="0023082F"/>
    <w:rsid w:val="002308D7"/>
    <w:rsid w:val="002314A6"/>
    <w:rsid w:val="00231C3F"/>
    <w:rsid w:val="00233512"/>
    <w:rsid w:val="00233BFA"/>
    <w:rsid w:val="00234115"/>
    <w:rsid w:val="00234C6B"/>
    <w:rsid w:val="00236205"/>
    <w:rsid w:val="002365F7"/>
    <w:rsid w:val="00236FB0"/>
    <w:rsid w:val="002401DB"/>
    <w:rsid w:val="002413D2"/>
    <w:rsid w:val="00244B71"/>
    <w:rsid w:val="00245AEC"/>
    <w:rsid w:val="00246364"/>
    <w:rsid w:val="002466B7"/>
    <w:rsid w:val="0024747B"/>
    <w:rsid w:val="0024749D"/>
    <w:rsid w:val="002513FF"/>
    <w:rsid w:val="00251686"/>
    <w:rsid w:val="00251A97"/>
    <w:rsid w:val="00251B94"/>
    <w:rsid w:val="00251D0D"/>
    <w:rsid w:val="00251D11"/>
    <w:rsid w:val="00252399"/>
    <w:rsid w:val="002525E6"/>
    <w:rsid w:val="00256DFA"/>
    <w:rsid w:val="00256F7D"/>
    <w:rsid w:val="00262941"/>
    <w:rsid w:val="0026319D"/>
    <w:rsid w:val="002635FA"/>
    <w:rsid w:val="0026553A"/>
    <w:rsid w:val="002677E5"/>
    <w:rsid w:val="0027039F"/>
    <w:rsid w:val="002713AA"/>
    <w:rsid w:val="00272D56"/>
    <w:rsid w:val="00272DB7"/>
    <w:rsid w:val="00272F3C"/>
    <w:rsid w:val="00273296"/>
    <w:rsid w:val="002757E6"/>
    <w:rsid w:val="00276827"/>
    <w:rsid w:val="0028042D"/>
    <w:rsid w:val="00280A20"/>
    <w:rsid w:val="00280E66"/>
    <w:rsid w:val="002813F0"/>
    <w:rsid w:val="00281869"/>
    <w:rsid w:val="0028365E"/>
    <w:rsid w:val="00286AFB"/>
    <w:rsid w:val="00292F06"/>
    <w:rsid w:val="00294D13"/>
    <w:rsid w:val="002964DF"/>
    <w:rsid w:val="002969D8"/>
    <w:rsid w:val="002A0A77"/>
    <w:rsid w:val="002A0A9A"/>
    <w:rsid w:val="002A0CD9"/>
    <w:rsid w:val="002A2A79"/>
    <w:rsid w:val="002A5146"/>
    <w:rsid w:val="002A5A6C"/>
    <w:rsid w:val="002A622F"/>
    <w:rsid w:val="002A687E"/>
    <w:rsid w:val="002A6B76"/>
    <w:rsid w:val="002A7DB8"/>
    <w:rsid w:val="002B004E"/>
    <w:rsid w:val="002B117B"/>
    <w:rsid w:val="002B2684"/>
    <w:rsid w:val="002B2A0A"/>
    <w:rsid w:val="002B2CFD"/>
    <w:rsid w:val="002B3B4F"/>
    <w:rsid w:val="002B42E7"/>
    <w:rsid w:val="002B5024"/>
    <w:rsid w:val="002B5366"/>
    <w:rsid w:val="002B5EC0"/>
    <w:rsid w:val="002B63E1"/>
    <w:rsid w:val="002C1682"/>
    <w:rsid w:val="002C3040"/>
    <w:rsid w:val="002C4674"/>
    <w:rsid w:val="002C5437"/>
    <w:rsid w:val="002C6F9C"/>
    <w:rsid w:val="002D0191"/>
    <w:rsid w:val="002D0E47"/>
    <w:rsid w:val="002D11AA"/>
    <w:rsid w:val="002D12AC"/>
    <w:rsid w:val="002D4123"/>
    <w:rsid w:val="002D5E0F"/>
    <w:rsid w:val="002D6D1C"/>
    <w:rsid w:val="002D6D8A"/>
    <w:rsid w:val="002E0ABC"/>
    <w:rsid w:val="002E10A3"/>
    <w:rsid w:val="002E3483"/>
    <w:rsid w:val="002E354B"/>
    <w:rsid w:val="002E3D0A"/>
    <w:rsid w:val="002E4C77"/>
    <w:rsid w:val="002E573C"/>
    <w:rsid w:val="002F06C2"/>
    <w:rsid w:val="002F06FC"/>
    <w:rsid w:val="002F10EF"/>
    <w:rsid w:val="002F10FD"/>
    <w:rsid w:val="002F1899"/>
    <w:rsid w:val="002F2580"/>
    <w:rsid w:val="002F25C8"/>
    <w:rsid w:val="002F3913"/>
    <w:rsid w:val="002F445E"/>
    <w:rsid w:val="002F53FF"/>
    <w:rsid w:val="002F5875"/>
    <w:rsid w:val="002F73CA"/>
    <w:rsid w:val="002F76C2"/>
    <w:rsid w:val="00300078"/>
    <w:rsid w:val="003013F3"/>
    <w:rsid w:val="0030222C"/>
    <w:rsid w:val="00305B3E"/>
    <w:rsid w:val="00305F2E"/>
    <w:rsid w:val="00306F25"/>
    <w:rsid w:val="00307A28"/>
    <w:rsid w:val="00310361"/>
    <w:rsid w:val="00310D7C"/>
    <w:rsid w:val="00310DD8"/>
    <w:rsid w:val="00311F9E"/>
    <w:rsid w:val="00312823"/>
    <w:rsid w:val="00313A51"/>
    <w:rsid w:val="00315A3E"/>
    <w:rsid w:val="00316043"/>
    <w:rsid w:val="0032314F"/>
    <w:rsid w:val="00324897"/>
    <w:rsid w:val="00324AFB"/>
    <w:rsid w:val="0032651A"/>
    <w:rsid w:val="003275E6"/>
    <w:rsid w:val="00331614"/>
    <w:rsid w:val="00331E32"/>
    <w:rsid w:val="00332F14"/>
    <w:rsid w:val="003331FF"/>
    <w:rsid w:val="00333B95"/>
    <w:rsid w:val="00333D16"/>
    <w:rsid w:val="00334DD9"/>
    <w:rsid w:val="003364DD"/>
    <w:rsid w:val="00336946"/>
    <w:rsid w:val="003378AF"/>
    <w:rsid w:val="00337B74"/>
    <w:rsid w:val="003413BD"/>
    <w:rsid w:val="00341A06"/>
    <w:rsid w:val="00341FB2"/>
    <w:rsid w:val="00342236"/>
    <w:rsid w:val="00342447"/>
    <w:rsid w:val="003428A1"/>
    <w:rsid w:val="003467D3"/>
    <w:rsid w:val="0034683F"/>
    <w:rsid w:val="00347375"/>
    <w:rsid w:val="00347E98"/>
    <w:rsid w:val="003508F0"/>
    <w:rsid w:val="003515DF"/>
    <w:rsid w:val="00351882"/>
    <w:rsid w:val="003524F9"/>
    <w:rsid w:val="0035355E"/>
    <w:rsid w:val="00354506"/>
    <w:rsid w:val="00354C33"/>
    <w:rsid w:val="00354F84"/>
    <w:rsid w:val="00354FD7"/>
    <w:rsid w:val="003556C0"/>
    <w:rsid w:val="0035659B"/>
    <w:rsid w:val="00357464"/>
    <w:rsid w:val="00357985"/>
    <w:rsid w:val="00357E9B"/>
    <w:rsid w:val="003601FE"/>
    <w:rsid w:val="00360315"/>
    <w:rsid w:val="00360474"/>
    <w:rsid w:val="00361BB3"/>
    <w:rsid w:val="00361D51"/>
    <w:rsid w:val="00362241"/>
    <w:rsid w:val="00362C4A"/>
    <w:rsid w:val="00363F0F"/>
    <w:rsid w:val="003643A5"/>
    <w:rsid w:val="00364F3C"/>
    <w:rsid w:val="00365021"/>
    <w:rsid w:val="00365069"/>
    <w:rsid w:val="0036644C"/>
    <w:rsid w:val="00367D1A"/>
    <w:rsid w:val="00370798"/>
    <w:rsid w:val="00373A61"/>
    <w:rsid w:val="003749B4"/>
    <w:rsid w:val="00380F9A"/>
    <w:rsid w:val="00381BC2"/>
    <w:rsid w:val="00383CE1"/>
    <w:rsid w:val="00383E14"/>
    <w:rsid w:val="00384C5D"/>
    <w:rsid w:val="00385B9B"/>
    <w:rsid w:val="003860E4"/>
    <w:rsid w:val="00386208"/>
    <w:rsid w:val="00386CFB"/>
    <w:rsid w:val="0038783F"/>
    <w:rsid w:val="00387A60"/>
    <w:rsid w:val="0039137A"/>
    <w:rsid w:val="00392006"/>
    <w:rsid w:val="0039240D"/>
    <w:rsid w:val="003925B2"/>
    <w:rsid w:val="00392A09"/>
    <w:rsid w:val="00393638"/>
    <w:rsid w:val="00393864"/>
    <w:rsid w:val="003952A7"/>
    <w:rsid w:val="0039742E"/>
    <w:rsid w:val="003A1390"/>
    <w:rsid w:val="003A14BD"/>
    <w:rsid w:val="003A1ED4"/>
    <w:rsid w:val="003A27FD"/>
    <w:rsid w:val="003A3E52"/>
    <w:rsid w:val="003A5EE4"/>
    <w:rsid w:val="003A798C"/>
    <w:rsid w:val="003A7EF3"/>
    <w:rsid w:val="003B024B"/>
    <w:rsid w:val="003B0CCF"/>
    <w:rsid w:val="003B1A7D"/>
    <w:rsid w:val="003B2927"/>
    <w:rsid w:val="003B595E"/>
    <w:rsid w:val="003B7438"/>
    <w:rsid w:val="003B7602"/>
    <w:rsid w:val="003C04B1"/>
    <w:rsid w:val="003C0FC1"/>
    <w:rsid w:val="003C1792"/>
    <w:rsid w:val="003C1861"/>
    <w:rsid w:val="003C2631"/>
    <w:rsid w:val="003C3025"/>
    <w:rsid w:val="003C30CB"/>
    <w:rsid w:val="003C318F"/>
    <w:rsid w:val="003C446E"/>
    <w:rsid w:val="003C5974"/>
    <w:rsid w:val="003C5E7A"/>
    <w:rsid w:val="003C6377"/>
    <w:rsid w:val="003C7404"/>
    <w:rsid w:val="003C7ED1"/>
    <w:rsid w:val="003D008C"/>
    <w:rsid w:val="003D27E5"/>
    <w:rsid w:val="003D3CCE"/>
    <w:rsid w:val="003D422B"/>
    <w:rsid w:val="003D4FA4"/>
    <w:rsid w:val="003D546D"/>
    <w:rsid w:val="003D63EC"/>
    <w:rsid w:val="003D7710"/>
    <w:rsid w:val="003D7F2F"/>
    <w:rsid w:val="003D7FE5"/>
    <w:rsid w:val="003E0F2B"/>
    <w:rsid w:val="003E157B"/>
    <w:rsid w:val="003E379A"/>
    <w:rsid w:val="003E54E1"/>
    <w:rsid w:val="003E7761"/>
    <w:rsid w:val="003F03DA"/>
    <w:rsid w:val="003F08A6"/>
    <w:rsid w:val="003F0B6B"/>
    <w:rsid w:val="003F1326"/>
    <w:rsid w:val="003F16F7"/>
    <w:rsid w:val="003F186B"/>
    <w:rsid w:val="003F1C13"/>
    <w:rsid w:val="003F374D"/>
    <w:rsid w:val="003F3FEA"/>
    <w:rsid w:val="003F570B"/>
    <w:rsid w:val="003F5CFB"/>
    <w:rsid w:val="003F62DA"/>
    <w:rsid w:val="003F7772"/>
    <w:rsid w:val="004016B1"/>
    <w:rsid w:val="00401DB7"/>
    <w:rsid w:val="00401E91"/>
    <w:rsid w:val="0040210D"/>
    <w:rsid w:val="00402178"/>
    <w:rsid w:val="00403467"/>
    <w:rsid w:val="004051EC"/>
    <w:rsid w:val="00405BD1"/>
    <w:rsid w:val="0040640D"/>
    <w:rsid w:val="00407A1B"/>
    <w:rsid w:val="00410909"/>
    <w:rsid w:val="00412731"/>
    <w:rsid w:val="0041315D"/>
    <w:rsid w:val="00413EAA"/>
    <w:rsid w:val="004150E4"/>
    <w:rsid w:val="00415372"/>
    <w:rsid w:val="00415900"/>
    <w:rsid w:val="00416999"/>
    <w:rsid w:val="004201E6"/>
    <w:rsid w:val="00420D00"/>
    <w:rsid w:val="00421DC6"/>
    <w:rsid w:val="00423F3A"/>
    <w:rsid w:val="004247C9"/>
    <w:rsid w:val="004248F0"/>
    <w:rsid w:val="00424E6D"/>
    <w:rsid w:val="004266A6"/>
    <w:rsid w:val="00426790"/>
    <w:rsid w:val="0043021F"/>
    <w:rsid w:val="0043191B"/>
    <w:rsid w:val="00432421"/>
    <w:rsid w:val="00434088"/>
    <w:rsid w:val="00435ECA"/>
    <w:rsid w:val="00440EB0"/>
    <w:rsid w:val="00441A95"/>
    <w:rsid w:val="00442139"/>
    <w:rsid w:val="00442239"/>
    <w:rsid w:val="00446E9D"/>
    <w:rsid w:val="004477A0"/>
    <w:rsid w:val="00447E6B"/>
    <w:rsid w:val="0045015E"/>
    <w:rsid w:val="0045072B"/>
    <w:rsid w:val="0045161D"/>
    <w:rsid w:val="004518EE"/>
    <w:rsid w:val="00451947"/>
    <w:rsid w:val="00451F4B"/>
    <w:rsid w:val="004522B2"/>
    <w:rsid w:val="00452653"/>
    <w:rsid w:val="00453C7A"/>
    <w:rsid w:val="00453D5F"/>
    <w:rsid w:val="00454CCC"/>
    <w:rsid w:val="0045600C"/>
    <w:rsid w:val="00456225"/>
    <w:rsid w:val="0045665D"/>
    <w:rsid w:val="00457614"/>
    <w:rsid w:val="004600F1"/>
    <w:rsid w:val="0046053B"/>
    <w:rsid w:val="00462638"/>
    <w:rsid w:val="00463B24"/>
    <w:rsid w:val="00463EF5"/>
    <w:rsid w:val="0046430C"/>
    <w:rsid w:val="004667D4"/>
    <w:rsid w:val="00470005"/>
    <w:rsid w:val="0047648E"/>
    <w:rsid w:val="00477F50"/>
    <w:rsid w:val="004804F1"/>
    <w:rsid w:val="00480FE8"/>
    <w:rsid w:val="00481257"/>
    <w:rsid w:val="004823BD"/>
    <w:rsid w:val="00485400"/>
    <w:rsid w:val="00485CFA"/>
    <w:rsid w:val="00486735"/>
    <w:rsid w:val="00490806"/>
    <w:rsid w:val="0049361C"/>
    <w:rsid w:val="00493784"/>
    <w:rsid w:val="00493949"/>
    <w:rsid w:val="00493A10"/>
    <w:rsid w:val="004947FC"/>
    <w:rsid w:val="004961FD"/>
    <w:rsid w:val="004976F2"/>
    <w:rsid w:val="00497C90"/>
    <w:rsid w:val="004A14EE"/>
    <w:rsid w:val="004A309B"/>
    <w:rsid w:val="004A374A"/>
    <w:rsid w:val="004A413C"/>
    <w:rsid w:val="004A4988"/>
    <w:rsid w:val="004A4FBA"/>
    <w:rsid w:val="004A53D4"/>
    <w:rsid w:val="004A6312"/>
    <w:rsid w:val="004A7F63"/>
    <w:rsid w:val="004B0372"/>
    <w:rsid w:val="004B0729"/>
    <w:rsid w:val="004B1B16"/>
    <w:rsid w:val="004B1E15"/>
    <w:rsid w:val="004B23C6"/>
    <w:rsid w:val="004B33D5"/>
    <w:rsid w:val="004B3CCF"/>
    <w:rsid w:val="004B5D99"/>
    <w:rsid w:val="004B6BD5"/>
    <w:rsid w:val="004B6FE3"/>
    <w:rsid w:val="004B7C6F"/>
    <w:rsid w:val="004C0B91"/>
    <w:rsid w:val="004C4090"/>
    <w:rsid w:val="004C492D"/>
    <w:rsid w:val="004C4FF2"/>
    <w:rsid w:val="004C509F"/>
    <w:rsid w:val="004C6025"/>
    <w:rsid w:val="004C7383"/>
    <w:rsid w:val="004C764A"/>
    <w:rsid w:val="004D1D58"/>
    <w:rsid w:val="004D2915"/>
    <w:rsid w:val="004D36A0"/>
    <w:rsid w:val="004D59E0"/>
    <w:rsid w:val="004D74FD"/>
    <w:rsid w:val="004E0685"/>
    <w:rsid w:val="004E0F07"/>
    <w:rsid w:val="004E1377"/>
    <w:rsid w:val="004E26B7"/>
    <w:rsid w:val="004E37DD"/>
    <w:rsid w:val="004E5A33"/>
    <w:rsid w:val="004E60D5"/>
    <w:rsid w:val="004E7441"/>
    <w:rsid w:val="004F0ED4"/>
    <w:rsid w:val="004F1A18"/>
    <w:rsid w:val="004F4965"/>
    <w:rsid w:val="004F519C"/>
    <w:rsid w:val="004F5E4E"/>
    <w:rsid w:val="004F61A7"/>
    <w:rsid w:val="004F6B8C"/>
    <w:rsid w:val="004F7329"/>
    <w:rsid w:val="004F75B5"/>
    <w:rsid w:val="004F7808"/>
    <w:rsid w:val="00502774"/>
    <w:rsid w:val="0050317E"/>
    <w:rsid w:val="00503ADA"/>
    <w:rsid w:val="00505B86"/>
    <w:rsid w:val="00505C09"/>
    <w:rsid w:val="00506B62"/>
    <w:rsid w:val="00507FE4"/>
    <w:rsid w:val="005104CC"/>
    <w:rsid w:val="005106F6"/>
    <w:rsid w:val="00510BDC"/>
    <w:rsid w:val="005113DD"/>
    <w:rsid w:val="0051151D"/>
    <w:rsid w:val="00511552"/>
    <w:rsid w:val="00512163"/>
    <w:rsid w:val="005122C7"/>
    <w:rsid w:val="00513851"/>
    <w:rsid w:val="00514ADF"/>
    <w:rsid w:val="00514EB0"/>
    <w:rsid w:val="00515A49"/>
    <w:rsid w:val="00516243"/>
    <w:rsid w:val="0052282B"/>
    <w:rsid w:val="00524FCC"/>
    <w:rsid w:val="005252F0"/>
    <w:rsid w:val="0052613B"/>
    <w:rsid w:val="00526A28"/>
    <w:rsid w:val="0052715E"/>
    <w:rsid w:val="005276BD"/>
    <w:rsid w:val="0052787D"/>
    <w:rsid w:val="00534A91"/>
    <w:rsid w:val="0054005D"/>
    <w:rsid w:val="00541603"/>
    <w:rsid w:val="005420AC"/>
    <w:rsid w:val="00544792"/>
    <w:rsid w:val="00545632"/>
    <w:rsid w:val="0054579A"/>
    <w:rsid w:val="00546340"/>
    <w:rsid w:val="00546F78"/>
    <w:rsid w:val="00547DE6"/>
    <w:rsid w:val="005502ED"/>
    <w:rsid w:val="005519C3"/>
    <w:rsid w:val="00551C22"/>
    <w:rsid w:val="0055623B"/>
    <w:rsid w:val="00556733"/>
    <w:rsid w:val="0055739E"/>
    <w:rsid w:val="00557647"/>
    <w:rsid w:val="0055789D"/>
    <w:rsid w:val="00560562"/>
    <w:rsid w:val="00560F19"/>
    <w:rsid w:val="00560FA1"/>
    <w:rsid w:val="00561F2A"/>
    <w:rsid w:val="0056338B"/>
    <w:rsid w:val="00564A35"/>
    <w:rsid w:val="005652A0"/>
    <w:rsid w:val="0056689A"/>
    <w:rsid w:val="005677F2"/>
    <w:rsid w:val="005700F2"/>
    <w:rsid w:val="005701AD"/>
    <w:rsid w:val="00570696"/>
    <w:rsid w:val="0057177B"/>
    <w:rsid w:val="005717DC"/>
    <w:rsid w:val="005718DC"/>
    <w:rsid w:val="00573D00"/>
    <w:rsid w:val="0057454D"/>
    <w:rsid w:val="0057485E"/>
    <w:rsid w:val="005750E2"/>
    <w:rsid w:val="00575C91"/>
    <w:rsid w:val="00575CCE"/>
    <w:rsid w:val="00577627"/>
    <w:rsid w:val="0058069C"/>
    <w:rsid w:val="00580CAC"/>
    <w:rsid w:val="005812B2"/>
    <w:rsid w:val="00581913"/>
    <w:rsid w:val="00582468"/>
    <w:rsid w:val="00583060"/>
    <w:rsid w:val="00583536"/>
    <w:rsid w:val="00585B5E"/>
    <w:rsid w:val="005863BC"/>
    <w:rsid w:val="0058715C"/>
    <w:rsid w:val="00587188"/>
    <w:rsid w:val="00590174"/>
    <w:rsid w:val="00590787"/>
    <w:rsid w:val="00590814"/>
    <w:rsid w:val="00591CE1"/>
    <w:rsid w:val="00592070"/>
    <w:rsid w:val="005925A8"/>
    <w:rsid w:val="005945C3"/>
    <w:rsid w:val="00595612"/>
    <w:rsid w:val="005969C3"/>
    <w:rsid w:val="005978E5"/>
    <w:rsid w:val="005A0221"/>
    <w:rsid w:val="005A0E04"/>
    <w:rsid w:val="005A0F8F"/>
    <w:rsid w:val="005A2430"/>
    <w:rsid w:val="005A4771"/>
    <w:rsid w:val="005A595D"/>
    <w:rsid w:val="005A7981"/>
    <w:rsid w:val="005B1C92"/>
    <w:rsid w:val="005B1EB6"/>
    <w:rsid w:val="005B20B0"/>
    <w:rsid w:val="005B2A6E"/>
    <w:rsid w:val="005B4F8A"/>
    <w:rsid w:val="005B556A"/>
    <w:rsid w:val="005B5C8B"/>
    <w:rsid w:val="005B60F2"/>
    <w:rsid w:val="005B7720"/>
    <w:rsid w:val="005B7831"/>
    <w:rsid w:val="005C05FD"/>
    <w:rsid w:val="005C0885"/>
    <w:rsid w:val="005C2FA1"/>
    <w:rsid w:val="005C45F1"/>
    <w:rsid w:val="005C473C"/>
    <w:rsid w:val="005C53D2"/>
    <w:rsid w:val="005C5613"/>
    <w:rsid w:val="005C5855"/>
    <w:rsid w:val="005C66EF"/>
    <w:rsid w:val="005C7CAB"/>
    <w:rsid w:val="005D0094"/>
    <w:rsid w:val="005D25EC"/>
    <w:rsid w:val="005D4E2D"/>
    <w:rsid w:val="005D5106"/>
    <w:rsid w:val="005D565E"/>
    <w:rsid w:val="005D70F1"/>
    <w:rsid w:val="005D7396"/>
    <w:rsid w:val="005D7F0F"/>
    <w:rsid w:val="005E0F57"/>
    <w:rsid w:val="005E106D"/>
    <w:rsid w:val="005E22E9"/>
    <w:rsid w:val="005E2F8A"/>
    <w:rsid w:val="005E4562"/>
    <w:rsid w:val="005E4A52"/>
    <w:rsid w:val="005E5225"/>
    <w:rsid w:val="005E5D65"/>
    <w:rsid w:val="005E678E"/>
    <w:rsid w:val="005E75BC"/>
    <w:rsid w:val="005E7B92"/>
    <w:rsid w:val="005F0A0A"/>
    <w:rsid w:val="005F203B"/>
    <w:rsid w:val="005F4E7A"/>
    <w:rsid w:val="005F5584"/>
    <w:rsid w:val="005F76CB"/>
    <w:rsid w:val="005F7D2A"/>
    <w:rsid w:val="0060193C"/>
    <w:rsid w:val="00605CC2"/>
    <w:rsid w:val="0060755A"/>
    <w:rsid w:val="00607638"/>
    <w:rsid w:val="00607D0C"/>
    <w:rsid w:val="0061031C"/>
    <w:rsid w:val="0061034A"/>
    <w:rsid w:val="006107D3"/>
    <w:rsid w:val="00611CB2"/>
    <w:rsid w:val="00611D9B"/>
    <w:rsid w:val="006127E7"/>
    <w:rsid w:val="00612CFC"/>
    <w:rsid w:val="00612E52"/>
    <w:rsid w:val="00613C3D"/>
    <w:rsid w:val="00614410"/>
    <w:rsid w:val="006159FE"/>
    <w:rsid w:val="006172F2"/>
    <w:rsid w:val="0061770E"/>
    <w:rsid w:val="00620CDA"/>
    <w:rsid w:val="00621CE9"/>
    <w:rsid w:val="00621E75"/>
    <w:rsid w:val="006225AD"/>
    <w:rsid w:val="0062301D"/>
    <w:rsid w:val="00624974"/>
    <w:rsid w:val="0062533B"/>
    <w:rsid w:val="00625CE7"/>
    <w:rsid w:val="00626227"/>
    <w:rsid w:val="0062690D"/>
    <w:rsid w:val="0062777E"/>
    <w:rsid w:val="0063089E"/>
    <w:rsid w:val="00630A73"/>
    <w:rsid w:val="006320EF"/>
    <w:rsid w:val="00633074"/>
    <w:rsid w:val="00633D67"/>
    <w:rsid w:val="0063456C"/>
    <w:rsid w:val="00634663"/>
    <w:rsid w:val="00636213"/>
    <w:rsid w:val="006368E1"/>
    <w:rsid w:val="00636F79"/>
    <w:rsid w:val="00640F44"/>
    <w:rsid w:val="006426D4"/>
    <w:rsid w:val="00642986"/>
    <w:rsid w:val="00643696"/>
    <w:rsid w:val="00643D97"/>
    <w:rsid w:val="006442AD"/>
    <w:rsid w:val="0064471B"/>
    <w:rsid w:val="00644A31"/>
    <w:rsid w:val="0064511D"/>
    <w:rsid w:val="006454EF"/>
    <w:rsid w:val="00647488"/>
    <w:rsid w:val="006479BF"/>
    <w:rsid w:val="00647DC8"/>
    <w:rsid w:val="00651A30"/>
    <w:rsid w:val="00651CED"/>
    <w:rsid w:val="00652362"/>
    <w:rsid w:val="00652DA7"/>
    <w:rsid w:val="00652ED0"/>
    <w:rsid w:val="0065470F"/>
    <w:rsid w:val="0065512F"/>
    <w:rsid w:val="00656572"/>
    <w:rsid w:val="006573F0"/>
    <w:rsid w:val="00660932"/>
    <w:rsid w:val="00660A4B"/>
    <w:rsid w:val="00660C52"/>
    <w:rsid w:val="006633C6"/>
    <w:rsid w:val="006651FC"/>
    <w:rsid w:val="00665EB3"/>
    <w:rsid w:val="00666309"/>
    <w:rsid w:val="00666AAA"/>
    <w:rsid w:val="00666BBC"/>
    <w:rsid w:val="006672DB"/>
    <w:rsid w:val="00670607"/>
    <w:rsid w:val="00670F7B"/>
    <w:rsid w:val="0067418C"/>
    <w:rsid w:val="0067489D"/>
    <w:rsid w:val="00674D1A"/>
    <w:rsid w:val="00675D84"/>
    <w:rsid w:val="00676195"/>
    <w:rsid w:val="006807ED"/>
    <w:rsid w:val="00682932"/>
    <w:rsid w:val="0068329A"/>
    <w:rsid w:val="00684F31"/>
    <w:rsid w:val="00685738"/>
    <w:rsid w:val="00685917"/>
    <w:rsid w:val="00685C74"/>
    <w:rsid w:val="006864BD"/>
    <w:rsid w:val="006874A3"/>
    <w:rsid w:val="00690584"/>
    <w:rsid w:val="00690ADA"/>
    <w:rsid w:val="00690F8D"/>
    <w:rsid w:val="00691558"/>
    <w:rsid w:val="00692984"/>
    <w:rsid w:val="006963DB"/>
    <w:rsid w:val="006A06E9"/>
    <w:rsid w:val="006A0A20"/>
    <w:rsid w:val="006A0C05"/>
    <w:rsid w:val="006A2054"/>
    <w:rsid w:val="006A3668"/>
    <w:rsid w:val="006A3C3A"/>
    <w:rsid w:val="006A5531"/>
    <w:rsid w:val="006A66DA"/>
    <w:rsid w:val="006A756E"/>
    <w:rsid w:val="006A75B7"/>
    <w:rsid w:val="006A7757"/>
    <w:rsid w:val="006A7D18"/>
    <w:rsid w:val="006B0293"/>
    <w:rsid w:val="006B0917"/>
    <w:rsid w:val="006B138E"/>
    <w:rsid w:val="006B2A28"/>
    <w:rsid w:val="006B2C47"/>
    <w:rsid w:val="006B34E0"/>
    <w:rsid w:val="006B3D54"/>
    <w:rsid w:val="006B4A43"/>
    <w:rsid w:val="006B73FC"/>
    <w:rsid w:val="006C0A81"/>
    <w:rsid w:val="006C16CD"/>
    <w:rsid w:val="006C1717"/>
    <w:rsid w:val="006C1896"/>
    <w:rsid w:val="006C30F9"/>
    <w:rsid w:val="006C40E9"/>
    <w:rsid w:val="006C6271"/>
    <w:rsid w:val="006C6531"/>
    <w:rsid w:val="006C6A93"/>
    <w:rsid w:val="006D01DD"/>
    <w:rsid w:val="006D06AC"/>
    <w:rsid w:val="006D276E"/>
    <w:rsid w:val="006D2FE7"/>
    <w:rsid w:val="006D559B"/>
    <w:rsid w:val="006D5A2C"/>
    <w:rsid w:val="006D61FC"/>
    <w:rsid w:val="006D6F5A"/>
    <w:rsid w:val="006D715F"/>
    <w:rsid w:val="006D7217"/>
    <w:rsid w:val="006D7632"/>
    <w:rsid w:val="006E006D"/>
    <w:rsid w:val="006E214D"/>
    <w:rsid w:val="006E217B"/>
    <w:rsid w:val="006E240E"/>
    <w:rsid w:val="006E2986"/>
    <w:rsid w:val="006E2F98"/>
    <w:rsid w:val="006E3581"/>
    <w:rsid w:val="006E3C96"/>
    <w:rsid w:val="006E620C"/>
    <w:rsid w:val="006F036F"/>
    <w:rsid w:val="006F26B9"/>
    <w:rsid w:val="006F38A8"/>
    <w:rsid w:val="006F3CF6"/>
    <w:rsid w:val="006F3D10"/>
    <w:rsid w:val="006F5249"/>
    <w:rsid w:val="006F7151"/>
    <w:rsid w:val="006F7DFC"/>
    <w:rsid w:val="00703EE4"/>
    <w:rsid w:val="007049B7"/>
    <w:rsid w:val="00704ACA"/>
    <w:rsid w:val="007050C5"/>
    <w:rsid w:val="0070584D"/>
    <w:rsid w:val="00707465"/>
    <w:rsid w:val="00710701"/>
    <w:rsid w:val="00711EBA"/>
    <w:rsid w:val="007125EC"/>
    <w:rsid w:val="007126BB"/>
    <w:rsid w:val="00713EFE"/>
    <w:rsid w:val="00715A68"/>
    <w:rsid w:val="0071696C"/>
    <w:rsid w:val="00717399"/>
    <w:rsid w:val="00717BE8"/>
    <w:rsid w:val="007201D2"/>
    <w:rsid w:val="00720D9A"/>
    <w:rsid w:val="00724018"/>
    <w:rsid w:val="00724583"/>
    <w:rsid w:val="007256E6"/>
    <w:rsid w:val="00725DA7"/>
    <w:rsid w:val="00726CFD"/>
    <w:rsid w:val="00727181"/>
    <w:rsid w:val="00727857"/>
    <w:rsid w:val="00727CC6"/>
    <w:rsid w:val="0073098F"/>
    <w:rsid w:val="00730C1E"/>
    <w:rsid w:val="00731EA0"/>
    <w:rsid w:val="00732A20"/>
    <w:rsid w:val="007330AD"/>
    <w:rsid w:val="00734D92"/>
    <w:rsid w:val="007352C1"/>
    <w:rsid w:val="007359BB"/>
    <w:rsid w:val="00735C4E"/>
    <w:rsid w:val="0073689C"/>
    <w:rsid w:val="007375B2"/>
    <w:rsid w:val="007401A7"/>
    <w:rsid w:val="00741CF1"/>
    <w:rsid w:val="00742213"/>
    <w:rsid w:val="007426B2"/>
    <w:rsid w:val="007438F0"/>
    <w:rsid w:val="00743909"/>
    <w:rsid w:val="00744C05"/>
    <w:rsid w:val="007454D5"/>
    <w:rsid w:val="00746787"/>
    <w:rsid w:val="00747087"/>
    <w:rsid w:val="0074761F"/>
    <w:rsid w:val="0075027B"/>
    <w:rsid w:val="00750F69"/>
    <w:rsid w:val="00751564"/>
    <w:rsid w:val="007526C0"/>
    <w:rsid w:val="00752DF9"/>
    <w:rsid w:val="00754416"/>
    <w:rsid w:val="00754A15"/>
    <w:rsid w:val="00755F95"/>
    <w:rsid w:val="00756623"/>
    <w:rsid w:val="00756707"/>
    <w:rsid w:val="00760939"/>
    <w:rsid w:val="00761AF4"/>
    <w:rsid w:val="00761D5B"/>
    <w:rsid w:val="007625E4"/>
    <w:rsid w:val="00762F0C"/>
    <w:rsid w:val="00763036"/>
    <w:rsid w:val="007638F9"/>
    <w:rsid w:val="00764790"/>
    <w:rsid w:val="0076526F"/>
    <w:rsid w:val="007657D3"/>
    <w:rsid w:val="00765D9B"/>
    <w:rsid w:val="0076683C"/>
    <w:rsid w:val="0076684B"/>
    <w:rsid w:val="0076758C"/>
    <w:rsid w:val="00767766"/>
    <w:rsid w:val="00767C39"/>
    <w:rsid w:val="00767FA0"/>
    <w:rsid w:val="0077091B"/>
    <w:rsid w:val="00771C11"/>
    <w:rsid w:val="00773189"/>
    <w:rsid w:val="00773E70"/>
    <w:rsid w:val="00774A1C"/>
    <w:rsid w:val="0077578C"/>
    <w:rsid w:val="0077627E"/>
    <w:rsid w:val="00776DF0"/>
    <w:rsid w:val="00777A87"/>
    <w:rsid w:val="00777A94"/>
    <w:rsid w:val="00780373"/>
    <w:rsid w:val="00781750"/>
    <w:rsid w:val="00781AEA"/>
    <w:rsid w:val="007822A2"/>
    <w:rsid w:val="0078244B"/>
    <w:rsid w:val="007828AE"/>
    <w:rsid w:val="0078442F"/>
    <w:rsid w:val="007851C9"/>
    <w:rsid w:val="00786877"/>
    <w:rsid w:val="00786A60"/>
    <w:rsid w:val="007873B7"/>
    <w:rsid w:val="0078795F"/>
    <w:rsid w:val="00790563"/>
    <w:rsid w:val="00790E43"/>
    <w:rsid w:val="00791C34"/>
    <w:rsid w:val="0079336C"/>
    <w:rsid w:val="00793758"/>
    <w:rsid w:val="00793799"/>
    <w:rsid w:val="00793D5B"/>
    <w:rsid w:val="00794E18"/>
    <w:rsid w:val="00797753"/>
    <w:rsid w:val="007A2CAA"/>
    <w:rsid w:val="007A5CB4"/>
    <w:rsid w:val="007A5F00"/>
    <w:rsid w:val="007A603A"/>
    <w:rsid w:val="007A698D"/>
    <w:rsid w:val="007B0070"/>
    <w:rsid w:val="007B1576"/>
    <w:rsid w:val="007B17DA"/>
    <w:rsid w:val="007B2409"/>
    <w:rsid w:val="007B2665"/>
    <w:rsid w:val="007B2871"/>
    <w:rsid w:val="007B4267"/>
    <w:rsid w:val="007B5145"/>
    <w:rsid w:val="007B5190"/>
    <w:rsid w:val="007B56A4"/>
    <w:rsid w:val="007B60DC"/>
    <w:rsid w:val="007B67B2"/>
    <w:rsid w:val="007C097A"/>
    <w:rsid w:val="007C0D73"/>
    <w:rsid w:val="007C31EC"/>
    <w:rsid w:val="007C35B1"/>
    <w:rsid w:val="007C3C5A"/>
    <w:rsid w:val="007C3D13"/>
    <w:rsid w:val="007C43C3"/>
    <w:rsid w:val="007C4E25"/>
    <w:rsid w:val="007C6EBF"/>
    <w:rsid w:val="007C777B"/>
    <w:rsid w:val="007D019B"/>
    <w:rsid w:val="007D05FF"/>
    <w:rsid w:val="007D1742"/>
    <w:rsid w:val="007D4738"/>
    <w:rsid w:val="007D491F"/>
    <w:rsid w:val="007D57C5"/>
    <w:rsid w:val="007D6D4D"/>
    <w:rsid w:val="007D726F"/>
    <w:rsid w:val="007D740F"/>
    <w:rsid w:val="007E15C2"/>
    <w:rsid w:val="007E1B93"/>
    <w:rsid w:val="007E447E"/>
    <w:rsid w:val="007E47AA"/>
    <w:rsid w:val="007E5E4D"/>
    <w:rsid w:val="007F031F"/>
    <w:rsid w:val="007F0687"/>
    <w:rsid w:val="007F1151"/>
    <w:rsid w:val="007F14AD"/>
    <w:rsid w:val="007F2F3B"/>
    <w:rsid w:val="007F31D9"/>
    <w:rsid w:val="007F3D71"/>
    <w:rsid w:val="007F4445"/>
    <w:rsid w:val="007F51F3"/>
    <w:rsid w:val="007F54E5"/>
    <w:rsid w:val="007F5F7A"/>
    <w:rsid w:val="007F617E"/>
    <w:rsid w:val="007F66B4"/>
    <w:rsid w:val="007F6D8C"/>
    <w:rsid w:val="007F7017"/>
    <w:rsid w:val="007F7082"/>
    <w:rsid w:val="00800594"/>
    <w:rsid w:val="00803D7A"/>
    <w:rsid w:val="00805B70"/>
    <w:rsid w:val="00805BF0"/>
    <w:rsid w:val="00805CC2"/>
    <w:rsid w:val="00810B41"/>
    <w:rsid w:val="00810F8D"/>
    <w:rsid w:val="00815129"/>
    <w:rsid w:val="00815448"/>
    <w:rsid w:val="00816185"/>
    <w:rsid w:val="00816358"/>
    <w:rsid w:val="00816B2C"/>
    <w:rsid w:val="00817119"/>
    <w:rsid w:val="008173C8"/>
    <w:rsid w:val="008178B2"/>
    <w:rsid w:val="00821F04"/>
    <w:rsid w:val="00824A5A"/>
    <w:rsid w:val="00824A77"/>
    <w:rsid w:val="00825328"/>
    <w:rsid w:val="00825419"/>
    <w:rsid w:val="0082645F"/>
    <w:rsid w:val="00826CDA"/>
    <w:rsid w:val="00831549"/>
    <w:rsid w:val="008323D1"/>
    <w:rsid w:val="008332B7"/>
    <w:rsid w:val="0083344F"/>
    <w:rsid w:val="00833921"/>
    <w:rsid w:val="008344E8"/>
    <w:rsid w:val="00835723"/>
    <w:rsid w:val="00836E79"/>
    <w:rsid w:val="00836EE2"/>
    <w:rsid w:val="00840268"/>
    <w:rsid w:val="0084028C"/>
    <w:rsid w:val="0084079E"/>
    <w:rsid w:val="008409AF"/>
    <w:rsid w:val="0084115A"/>
    <w:rsid w:val="008413A9"/>
    <w:rsid w:val="00841A65"/>
    <w:rsid w:val="00842304"/>
    <w:rsid w:val="00842B6F"/>
    <w:rsid w:val="00842D07"/>
    <w:rsid w:val="00842F63"/>
    <w:rsid w:val="0084386E"/>
    <w:rsid w:val="00843B81"/>
    <w:rsid w:val="008443ED"/>
    <w:rsid w:val="008458FF"/>
    <w:rsid w:val="008474BA"/>
    <w:rsid w:val="00847630"/>
    <w:rsid w:val="00847C42"/>
    <w:rsid w:val="008509C8"/>
    <w:rsid w:val="00850B65"/>
    <w:rsid w:val="00850CA0"/>
    <w:rsid w:val="008516D8"/>
    <w:rsid w:val="00851A25"/>
    <w:rsid w:val="00852118"/>
    <w:rsid w:val="00852C3F"/>
    <w:rsid w:val="00853BBA"/>
    <w:rsid w:val="008614FD"/>
    <w:rsid w:val="0086178C"/>
    <w:rsid w:val="00863252"/>
    <w:rsid w:val="00863497"/>
    <w:rsid w:val="00864F1C"/>
    <w:rsid w:val="00865C1A"/>
    <w:rsid w:val="00865E88"/>
    <w:rsid w:val="00866496"/>
    <w:rsid w:val="00866AC5"/>
    <w:rsid w:val="00866BA9"/>
    <w:rsid w:val="0086709C"/>
    <w:rsid w:val="00867AFF"/>
    <w:rsid w:val="00870BFF"/>
    <w:rsid w:val="00872500"/>
    <w:rsid w:val="00874F2C"/>
    <w:rsid w:val="00875003"/>
    <w:rsid w:val="00876B7C"/>
    <w:rsid w:val="00876C0E"/>
    <w:rsid w:val="00880CCB"/>
    <w:rsid w:val="0088117A"/>
    <w:rsid w:val="008821F2"/>
    <w:rsid w:val="008832BA"/>
    <w:rsid w:val="0088387C"/>
    <w:rsid w:val="00887CA6"/>
    <w:rsid w:val="0089088C"/>
    <w:rsid w:val="00890C4F"/>
    <w:rsid w:val="00892278"/>
    <w:rsid w:val="00893E05"/>
    <w:rsid w:val="008973C1"/>
    <w:rsid w:val="008A0665"/>
    <w:rsid w:val="008A0B94"/>
    <w:rsid w:val="008A1435"/>
    <w:rsid w:val="008A2D31"/>
    <w:rsid w:val="008A3DFC"/>
    <w:rsid w:val="008A4AC2"/>
    <w:rsid w:val="008A521F"/>
    <w:rsid w:val="008A5642"/>
    <w:rsid w:val="008A63E7"/>
    <w:rsid w:val="008A7660"/>
    <w:rsid w:val="008A7AB6"/>
    <w:rsid w:val="008A7AC4"/>
    <w:rsid w:val="008A7EAC"/>
    <w:rsid w:val="008B1238"/>
    <w:rsid w:val="008B1F2A"/>
    <w:rsid w:val="008B7168"/>
    <w:rsid w:val="008B7788"/>
    <w:rsid w:val="008B7962"/>
    <w:rsid w:val="008C100A"/>
    <w:rsid w:val="008C152F"/>
    <w:rsid w:val="008C169C"/>
    <w:rsid w:val="008C16A6"/>
    <w:rsid w:val="008C1A25"/>
    <w:rsid w:val="008C1FF0"/>
    <w:rsid w:val="008C23ED"/>
    <w:rsid w:val="008C3196"/>
    <w:rsid w:val="008C49D3"/>
    <w:rsid w:val="008C4A7A"/>
    <w:rsid w:val="008C503C"/>
    <w:rsid w:val="008C516A"/>
    <w:rsid w:val="008C590A"/>
    <w:rsid w:val="008C66BF"/>
    <w:rsid w:val="008C6AEF"/>
    <w:rsid w:val="008C74BD"/>
    <w:rsid w:val="008C7BB1"/>
    <w:rsid w:val="008D0A13"/>
    <w:rsid w:val="008D0F3B"/>
    <w:rsid w:val="008D106C"/>
    <w:rsid w:val="008D3422"/>
    <w:rsid w:val="008D4171"/>
    <w:rsid w:val="008E0E6D"/>
    <w:rsid w:val="008E13F2"/>
    <w:rsid w:val="008E1FFE"/>
    <w:rsid w:val="008E23C5"/>
    <w:rsid w:val="008E3A62"/>
    <w:rsid w:val="008E4B99"/>
    <w:rsid w:val="008E5039"/>
    <w:rsid w:val="008E6C2F"/>
    <w:rsid w:val="008E798A"/>
    <w:rsid w:val="008F2099"/>
    <w:rsid w:val="008F3247"/>
    <w:rsid w:val="008F43C3"/>
    <w:rsid w:val="008F4F67"/>
    <w:rsid w:val="008F527D"/>
    <w:rsid w:val="008F590F"/>
    <w:rsid w:val="008F7C59"/>
    <w:rsid w:val="00900489"/>
    <w:rsid w:val="00901F19"/>
    <w:rsid w:val="0090269B"/>
    <w:rsid w:val="00902874"/>
    <w:rsid w:val="00902B74"/>
    <w:rsid w:val="00903B62"/>
    <w:rsid w:val="00905E85"/>
    <w:rsid w:val="0090677B"/>
    <w:rsid w:val="0090742B"/>
    <w:rsid w:val="009076AE"/>
    <w:rsid w:val="009101D7"/>
    <w:rsid w:val="0091021E"/>
    <w:rsid w:val="009111A9"/>
    <w:rsid w:val="0091232A"/>
    <w:rsid w:val="00914058"/>
    <w:rsid w:val="00914B8C"/>
    <w:rsid w:val="00915B9F"/>
    <w:rsid w:val="009168B7"/>
    <w:rsid w:val="00916C4E"/>
    <w:rsid w:val="00916F68"/>
    <w:rsid w:val="00917E77"/>
    <w:rsid w:val="00920143"/>
    <w:rsid w:val="00921096"/>
    <w:rsid w:val="009216E7"/>
    <w:rsid w:val="0092220A"/>
    <w:rsid w:val="00925839"/>
    <w:rsid w:val="00927A9C"/>
    <w:rsid w:val="00930E36"/>
    <w:rsid w:val="00931B15"/>
    <w:rsid w:val="00932C53"/>
    <w:rsid w:val="0094004C"/>
    <w:rsid w:val="00941983"/>
    <w:rsid w:val="00941BB5"/>
    <w:rsid w:val="009420D0"/>
    <w:rsid w:val="009429FC"/>
    <w:rsid w:val="00942B8D"/>
    <w:rsid w:val="00942DCA"/>
    <w:rsid w:val="00942E3E"/>
    <w:rsid w:val="00943E68"/>
    <w:rsid w:val="009457F7"/>
    <w:rsid w:val="00946C27"/>
    <w:rsid w:val="00951336"/>
    <w:rsid w:val="009522E9"/>
    <w:rsid w:val="00952746"/>
    <w:rsid w:val="0095280D"/>
    <w:rsid w:val="00952D1B"/>
    <w:rsid w:val="00952F4A"/>
    <w:rsid w:val="009534A9"/>
    <w:rsid w:val="00953842"/>
    <w:rsid w:val="0095422D"/>
    <w:rsid w:val="009543DC"/>
    <w:rsid w:val="00954C4C"/>
    <w:rsid w:val="00955557"/>
    <w:rsid w:val="009563AC"/>
    <w:rsid w:val="00956CAB"/>
    <w:rsid w:val="00956DD7"/>
    <w:rsid w:val="00956FD6"/>
    <w:rsid w:val="0096147D"/>
    <w:rsid w:val="009615D4"/>
    <w:rsid w:val="0096167B"/>
    <w:rsid w:val="009617D6"/>
    <w:rsid w:val="0096250D"/>
    <w:rsid w:val="00962D95"/>
    <w:rsid w:val="00963321"/>
    <w:rsid w:val="009639B9"/>
    <w:rsid w:val="00964894"/>
    <w:rsid w:val="009662CF"/>
    <w:rsid w:val="00967896"/>
    <w:rsid w:val="00972573"/>
    <w:rsid w:val="009728C3"/>
    <w:rsid w:val="009735A5"/>
    <w:rsid w:val="00973ABF"/>
    <w:rsid w:val="00975CE0"/>
    <w:rsid w:val="00977733"/>
    <w:rsid w:val="00977FB3"/>
    <w:rsid w:val="009802AA"/>
    <w:rsid w:val="0098045A"/>
    <w:rsid w:val="00981370"/>
    <w:rsid w:val="00981A1C"/>
    <w:rsid w:val="009829BB"/>
    <w:rsid w:val="009830FE"/>
    <w:rsid w:val="00983693"/>
    <w:rsid w:val="00984A2B"/>
    <w:rsid w:val="00986208"/>
    <w:rsid w:val="0099169A"/>
    <w:rsid w:val="009919C4"/>
    <w:rsid w:val="00993C13"/>
    <w:rsid w:val="00995228"/>
    <w:rsid w:val="009956FD"/>
    <w:rsid w:val="00996BEA"/>
    <w:rsid w:val="00997CBA"/>
    <w:rsid w:val="00997FE2"/>
    <w:rsid w:val="009A0C75"/>
    <w:rsid w:val="009A2500"/>
    <w:rsid w:val="009A311B"/>
    <w:rsid w:val="009A39AB"/>
    <w:rsid w:val="009A4289"/>
    <w:rsid w:val="009A43D9"/>
    <w:rsid w:val="009A4545"/>
    <w:rsid w:val="009A492A"/>
    <w:rsid w:val="009A4BC8"/>
    <w:rsid w:val="009A5924"/>
    <w:rsid w:val="009A6402"/>
    <w:rsid w:val="009A694A"/>
    <w:rsid w:val="009B0541"/>
    <w:rsid w:val="009B2577"/>
    <w:rsid w:val="009B315C"/>
    <w:rsid w:val="009B3765"/>
    <w:rsid w:val="009B397B"/>
    <w:rsid w:val="009B56E5"/>
    <w:rsid w:val="009B63BA"/>
    <w:rsid w:val="009B6556"/>
    <w:rsid w:val="009B6591"/>
    <w:rsid w:val="009C189E"/>
    <w:rsid w:val="009C1C6B"/>
    <w:rsid w:val="009C22A2"/>
    <w:rsid w:val="009C2BE8"/>
    <w:rsid w:val="009C349A"/>
    <w:rsid w:val="009C357E"/>
    <w:rsid w:val="009C4A02"/>
    <w:rsid w:val="009C5554"/>
    <w:rsid w:val="009C5A75"/>
    <w:rsid w:val="009C6914"/>
    <w:rsid w:val="009C7603"/>
    <w:rsid w:val="009D0813"/>
    <w:rsid w:val="009D0B48"/>
    <w:rsid w:val="009D115C"/>
    <w:rsid w:val="009D2D5C"/>
    <w:rsid w:val="009D31D0"/>
    <w:rsid w:val="009D3355"/>
    <w:rsid w:val="009D3968"/>
    <w:rsid w:val="009D48F9"/>
    <w:rsid w:val="009D4FEB"/>
    <w:rsid w:val="009D4FFF"/>
    <w:rsid w:val="009D5163"/>
    <w:rsid w:val="009D5568"/>
    <w:rsid w:val="009D5876"/>
    <w:rsid w:val="009D638B"/>
    <w:rsid w:val="009D65D7"/>
    <w:rsid w:val="009D6AAD"/>
    <w:rsid w:val="009D7EF1"/>
    <w:rsid w:val="009E07A3"/>
    <w:rsid w:val="009E2A1D"/>
    <w:rsid w:val="009E3E0E"/>
    <w:rsid w:val="009E56FE"/>
    <w:rsid w:val="009E5CEE"/>
    <w:rsid w:val="009E6ED5"/>
    <w:rsid w:val="009E6FEE"/>
    <w:rsid w:val="009E7599"/>
    <w:rsid w:val="009E7BE1"/>
    <w:rsid w:val="009F2B37"/>
    <w:rsid w:val="009F2C12"/>
    <w:rsid w:val="009F2CE6"/>
    <w:rsid w:val="009F501A"/>
    <w:rsid w:val="009F6491"/>
    <w:rsid w:val="009F7550"/>
    <w:rsid w:val="009F782A"/>
    <w:rsid w:val="009F7AF2"/>
    <w:rsid w:val="009F7DBF"/>
    <w:rsid w:val="00A00038"/>
    <w:rsid w:val="00A001A3"/>
    <w:rsid w:val="00A01DCC"/>
    <w:rsid w:val="00A0247D"/>
    <w:rsid w:val="00A02B91"/>
    <w:rsid w:val="00A0393C"/>
    <w:rsid w:val="00A04A68"/>
    <w:rsid w:val="00A04FB4"/>
    <w:rsid w:val="00A066D4"/>
    <w:rsid w:val="00A07005"/>
    <w:rsid w:val="00A0706E"/>
    <w:rsid w:val="00A076FC"/>
    <w:rsid w:val="00A07C46"/>
    <w:rsid w:val="00A07FF0"/>
    <w:rsid w:val="00A1048B"/>
    <w:rsid w:val="00A12EE2"/>
    <w:rsid w:val="00A13885"/>
    <w:rsid w:val="00A13E75"/>
    <w:rsid w:val="00A14906"/>
    <w:rsid w:val="00A14943"/>
    <w:rsid w:val="00A150CB"/>
    <w:rsid w:val="00A15786"/>
    <w:rsid w:val="00A17BA9"/>
    <w:rsid w:val="00A17E5C"/>
    <w:rsid w:val="00A20969"/>
    <w:rsid w:val="00A23E80"/>
    <w:rsid w:val="00A263C3"/>
    <w:rsid w:val="00A306CC"/>
    <w:rsid w:val="00A310E8"/>
    <w:rsid w:val="00A31838"/>
    <w:rsid w:val="00A3193C"/>
    <w:rsid w:val="00A32246"/>
    <w:rsid w:val="00A336BC"/>
    <w:rsid w:val="00A34EA8"/>
    <w:rsid w:val="00A36E12"/>
    <w:rsid w:val="00A36E21"/>
    <w:rsid w:val="00A40256"/>
    <w:rsid w:val="00A41A09"/>
    <w:rsid w:val="00A44EAA"/>
    <w:rsid w:val="00A458C3"/>
    <w:rsid w:val="00A501EC"/>
    <w:rsid w:val="00A50B0B"/>
    <w:rsid w:val="00A50CD2"/>
    <w:rsid w:val="00A50D03"/>
    <w:rsid w:val="00A512F6"/>
    <w:rsid w:val="00A51323"/>
    <w:rsid w:val="00A51502"/>
    <w:rsid w:val="00A51CCD"/>
    <w:rsid w:val="00A55304"/>
    <w:rsid w:val="00A5666B"/>
    <w:rsid w:val="00A5788F"/>
    <w:rsid w:val="00A60538"/>
    <w:rsid w:val="00A6063D"/>
    <w:rsid w:val="00A62534"/>
    <w:rsid w:val="00A6297D"/>
    <w:rsid w:val="00A62BE4"/>
    <w:rsid w:val="00A636A3"/>
    <w:rsid w:val="00A65853"/>
    <w:rsid w:val="00A659F6"/>
    <w:rsid w:val="00A65BA1"/>
    <w:rsid w:val="00A66095"/>
    <w:rsid w:val="00A67118"/>
    <w:rsid w:val="00A702C3"/>
    <w:rsid w:val="00A75D6C"/>
    <w:rsid w:val="00A77EB0"/>
    <w:rsid w:val="00A80B97"/>
    <w:rsid w:val="00A83504"/>
    <w:rsid w:val="00A85297"/>
    <w:rsid w:val="00A85E69"/>
    <w:rsid w:val="00A86023"/>
    <w:rsid w:val="00A909BD"/>
    <w:rsid w:val="00A912F2"/>
    <w:rsid w:val="00A91999"/>
    <w:rsid w:val="00A9287B"/>
    <w:rsid w:val="00A9408A"/>
    <w:rsid w:val="00A94130"/>
    <w:rsid w:val="00A947A8"/>
    <w:rsid w:val="00A94815"/>
    <w:rsid w:val="00A9640B"/>
    <w:rsid w:val="00A9676D"/>
    <w:rsid w:val="00A97043"/>
    <w:rsid w:val="00A97A00"/>
    <w:rsid w:val="00AA06FA"/>
    <w:rsid w:val="00AA0AA2"/>
    <w:rsid w:val="00AA2CED"/>
    <w:rsid w:val="00AA532B"/>
    <w:rsid w:val="00AA53AF"/>
    <w:rsid w:val="00AA59E2"/>
    <w:rsid w:val="00AA607C"/>
    <w:rsid w:val="00AA6194"/>
    <w:rsid w:val="00AA6BA4"/>
    <w:rsid w:val="00AB052B"/>
    <w:rsid w:val="00AB1089"/>
    <w:rsid w:val="00AB1199"/>
    <w:rsid w:val="00AB1AE2"/>
    <w:rsid w:val="00AB1DCA"/>
    <w:rsid w:val="00AB2CB8"/>
    <w:rsid w:val="00AC06D6"/>
    <w:rsid w:val="00AC06E4"/>
    <w:rsid w:val="00AC0C45"/>
    <w:rsid w:val="00AC0F5D"/>
    <w:rsid w:val="00AC149E"/>
    <w:rsid w:val="00AC15B7"/>
    <w:rsid w:val="00AC29BB"/>
    <w:rsid w:val="00AC2EC8"/>
    <w:rsid w:val="00AC3D48"/>
    <w:rsid w:val="00AC4727"/>
    <w:rsid w:val="00AC55B4"/>
    <w:rsid w:val="00AC63D5"/>
    <w:rsid w:val="00AC6BC8"/>
    <w:rsid w:val="00AC7DCE"/>
    <w:rsid w:val="00AD2505"/>
    <w:rsid w:val="00AD2DF7"/>
    <w:rsid w:val="00AD35A3"/>
    <w:rsid w:val="00AD3BEF"/>
    <w:rsid w:val="00AD4001"/>
    <w:rsid w:val="00AD67CF"/>
    <w:rsid w:val="00AD71F7"/>
    <w:rsid w:val="00AE097D"/>
    <w:rsid w:val="00AE2DD3"/>
    <w:rsid w:val="00AE3799"/>
    <w:rsid w:val="00AE45DE"/>
    <w:rsid w:val="00AE4ECB"/>
    <w:rsid w:val="00AE74D2"/>
    <w:rsid w:val="00AF0255"/>
    <w:rsid w:val="00AF1379"/>
    <w:rsid w:val="00AF24D0"/>
    <w:rsid w:val="00AF38C0"/>
    <w:rsid w:val="00AF507C"/>
    <w:rsid w:val="00AF5274"/>
    <w:rsid w:val="00AF54F9"/>
    <w:rsid w:val="00AF67C1"/>
    <w:rsid w:val="00B000B0"/>
    <w:rsid w:val="00B00229"/>
    <w:rsid w:val="00B0126A"/>
    <w:rsid w:val="00B01D93"/>
    <w:rsid w:val="00B025DC"/>
    <w:rsid w:val="00B02816"/>
    <w:rsid w:val="00B02841"/>
    <w:rsid w:val="00B029E6"/>
    <w:rsid w:val="00B04641"/>
    <w:rsid w:val="00B075FA"/>
    <w:rsid w:val="00B07AEE"/>
    <w:rsid w:val="00B1010A"/>
    <w:rsid w:val="00B10952"/>
    <w:rsid w:val="00B13CA6"/>
    <w:rsid w:val="00B143CA"/>
    <w:rsid w:val="00B14E2D"/>
    <w:rsid w:val="00B17235"/>
    <w:rsid w:val="00B173C0"/>
    <w:rsid w:val="00B176B0"/>
    <w:rsid w:val="00B17883"/>
    <w:rsid w:val="00B20A2B"/>
    <w:rsid w:val="00B21212"/>
    <w:rsid w:val="00B2228B"/>
    <w:rsid w:val="00B22612"/>
    <w:rsid w:val="00B244B2"/>
    <w:rsid w:val="00B257B5"/>
    <w:rsid w:val="00B25BF9"/>
    <w:rsid w:val="00B26DC2"/>
    <w:rsid w:val="00B27F65"/>
    <w:rsid w:val="00B3121B"/>
    <w:rsid w:val="00B31D89"/>
    <w:rsid w:val="00B3230E"/>
    <w:rsid w:val="00B32903"/>
    <w:rsid w:val="00B32EFD"/>
    <w:rsid w:val="00B335D8"/>
    <w:rsid w:val="00B34698"/>
    <w:rsid w:val="00B37831"/>
    <w:rsid w:val="00B40A64"/>
    <w:rsid w:val="00B44530"/>
    <w:rsid w:val="00B445A4"/>
    <w:rsid w:val="00B45198"/>
    <w:rsid w:val="00B514A5"/>
    <w:rsid w:val="00B51DAB"/>
    <w:rsid w:val="00B5341C"/>
    <w:rsid w:val="00B53849"/>
    <w:rsid w:val="00B53CE2"/>
    <w:rsid w:val="00B54A8C"/>
    <w:rsid w:val="00B5554E"/>
    <w:rsid w:val="00B57ADB"/>
    <w:rsid w:val="00B61126"/>
    <w:rsid w:val="00B627C0"/>
    <w:rsid w:val="00B62C73"/>
    <w:rsid w:val="00B6534D"/>
    <w:rsid w:val="00B664EA"/>
    <w:rsid w:val="00B71F45"/>
    <w:rsid w:val="00B72486"/>
    <w:rsid w:val="00B72AC4"/>
    <w:rsid w:val="00B732BF"/>
    <w:rsid w:val="00B73854"/>
    <w:rsid w:val="00B76396"/>
    <w:rsid w:val="00B76A7A"/>
    <w:rsid w:val="00B77504"/>
    <w:rsid w:val="00B77AB9"/>
    <w:rsid w:val="00B8422F"/>
    <w:rsid w:val="00B85709"/>
    <w:rsid w:val="00B8669D"/>
    <w:rsid w:val="00B86BA2"/>
    <w:rsid w:val="00B873B9"/>
    <w:rsid w:val="00B91803"/>
    <w:rsid w:val="00B92048"/>
    <w:rsid w:val="00B92E46"/>
    <w:rsid w:val="00B939BF"/>
    <w:rsid w:val="00B95CA6"/>
    <w:rsid w:val="00B96074"/>
    <w:rsid w:val="00B97372"/>
    <w:rsid w:val="00B97587"/>
    <w:rsid w:val="00BA0B81"/>
    <w:rsid w:val="00BA2747"/>
    <w:rsid w:val="00BA2A0B"/>
    <w:rsid w:val="00BA39E1"/>
    <w:rsid w:val="00BA3AE2"/>
    <w:rsid w:val="00BA47BA"/>
    <w:rsid w:val="00BA7131"/>
    <w:rsid w:val="00BA7174"/>
    <w:rsid w:val="00BA72A6"/>
    <w:rsid w:val="00BB135E"/>
    <w:rsid w:val="00BB149B"/>
    <w:rsid w:val="00BB14F7"/>
    <w:rsid w:val="00BB2ED1"/>
    <w:rsid w:val="00BB34C3"/>
    <w:rsid w:val="00BB413C"/>
    <w:rsid w:val="00BB4F8C"/>
    <w:rsid w:val="00BB504A"/>
    <w:rsid w:val="00BB528E"/>
    <w:rsid w:val="00BB6340"/>
    <w:rsid w:val="00BB7100"/>
    <w:rsid w:val="00BB724B"/>
    <w:rsid w:val="00BC028D"/>
    <w:rsid w:val="00BC0330"/>
    <w:rsid w:val="00BC0B91"/>
    <w:rsid w:val="00BC0F53"/>
    <w:rsid w:val="00BC10FD"/>
    <w:rsid w:val="00BC2FD5"/>
    <w:rsid w:val="00BC3745"/>
    <w:rsid w:val="00BC3AA1"/>
    <w:rsid w:val="00BC4B1B"/>
    <w:rsid w:val="00BC4E23"/>
    <w:rsid w:val="00BC55E2"/>
    <w:rsid w:val="00BC5B6E"/>
    <w:rsid w:val="00BC757D"/>
    <w:rsid w:val="00BD13F6"/>
    <w:rsid w:val="00BD18A2"/>
    <w:rsid w:val="00BD2543"/>
    <w:rsid w:val="00BD3529"/>
    <w:rsid w:val="00BD363A"/>
    <w:rsid w:val="00BD3688"/>
    <w:rsid w:val="00BD5FF6"/>
    <w:rsid w:val="00BD631B"/>
    <w:rsid w:val="00BD65C4"/>
    <w:rsid w:val="00BD6A3C"/>
    <w:rsid w:val="00BE1251"/>
    <w:rsid w:val="00BE28EB"/>
    <w:rsid w:val="00BE2E3E"/>
    <w:rsid w:val="00BE38D8"/>
    <w:rsid w:val="00BE3D3C"/>
    <w:rsid w:val="00BE3DF6"/>
    <w:rsid w:val="00BE52EA"/>
    <w:rsid w:val="00BE5DFD"/>
    <w:rsid w:val="00BE6C08"/>
    <w:rsid w:val="00BE72FC"/>
    <w:rsid w:val="00BF1064"/>
    <w:rsid w:val="00BF297B"/>
    <w:rsid w:val="00BF29A4"/>
    <w:rsid w:val="00BF4D3D"/>
    <w:rsid w:val="00BF7D87"/>
    <w:rsid w:val="00C011F5"/>
    <w:rsid w:val="00C01D50"/>
    <w:rsid w:val="00C0217B"/>
    <w:rsid w:val="00C0220A"/>
    <w:rsid w:val="00C03BD5"/>
    <w:rsid w:val="00C0473B"/>
    <w:rsid w:val="00C06FE6"/>
    <w:rsid w:val="00C1214D"/>
    <w:rsid w:val="00C12BF3"/>
    <w:rsid w:val="00C13F78"/>
    <w:rsid w:val="00C15825"/>
    <w:rsid w:val="00C1615B"/>
    <w:rsid w:val="00C16723"/>
    <w:rsid w:val="00C16C67"/>
    <w:rsid w:val="00C221FB"/>
    <w:rsid w:val="00C22313"/>
    <w:rsid w:val="00C2241D"/>
    <w:rsid w:val="00C25DF5"/>
    <w:rsid w:val="00C30834"/>
    <w:rsid w:val="00C3278B"/>
    <w:rsid w:val="00C33656"/>
    <w:rsid w:val="00C33C95"/>
    <w:rsid w:val="00C3489C"/>
    <w:rsid w:val="00C363AA"/>
    <w:rsid w:val="00C3792C"/>
    <w:rsid w:val="00C37D9F"/>
    <w:rsid w:val="00C40B7F"/>
    <w:rsid w:val="00C427AD"/>
    <w:rsid w:val="00C43001"/>
    <w:rsid w:val="00C46F63"/>
    <w:rsid w:val="00C47B22"/>
    <w:rsid w:val="00C5034F"/>
    <w:rsid w:val="00C5080E"/>
    <w:rsid w:val="00C56105"/>
    <w:rsid w:val="00C56154"/>
    <w:rsid w:val="00C570D5"/>
    <w:rsid w:val="00C571EA"/>
    <w:rsid w:val="00C577ED"/>
    <w:rsid w:val="00C57F8F"/>
    <w:rsid w:val="00C62438"/>
    <w:rsid w:val="00C63BE8"/>
    <w:rsid w:val="00C64F74"/>
    <w:rsid w:val="00C650B1"/>
    <w:rsid w:val="00C65239"/>
    <w:rsid w:val="00C667F1"/>
    <w:rsid w:val="00C6770D"/>
    <w:rsid w:val="00C7294D"/>
    <w:rsid w:val="00C755B2"/>
    <w:rsid w:val="00C7564F"/>
    <w:rsid w:val="00C7691A"/>
    <w:rsid w:val="00C76E5E"/>
    <w:rsid w:val="00C77BDF"/>
    <w:rsid w:val="00C80520"/>
    <w:rsid w:val="00C81A32"/>
    <w:rsid w:val="00C82AD7"/>
    <w:rsid w:val="00C82EE7"/>
    <w:rsid w:val="00C84D19"/>
    <w:rsid w:val="00C85F7A"/>
    <w:rsid w:val="00C8616E"/>
    <w:rsid w:val="00C8735F"/>
    <w:rsid w:val="00C8762B"/>
    <w:rsid w:val="00C87CE3"/>
    <w:rsid w:val="00C920B0"/>
    <w:rsid w:val="00C9359D"/>
    <w:rsid w:val="00C95A03"/>
    <w:rsid w:val="00C96464"/>
    <w:rsid w:val="00C97207"/>
    <w:rsid w:val="00C974E6"/>
    <w:rsid w:val="00C979DC"/>
    <w:rsid w:val="00CA12A2"/>
    <w:rsid w:val="00CA2910"/>
    <w:rsid w:val="00CA35F2"/>
    <w:rsid w:val="00CA3EC5"/>
    <w:rsid w:val="00CA4045"/>
    <w:rsid w:val="00CA50F2"/>
    <w:rsid w:val="00CA54FB"/>
    <w:rsid w:val="00CA6272"/>
    <w:rsid w:val="00CA64BD"/>
    <w:rsid w:val="00CA67CF"/>
    <w:rsid w:val="00CA75F3"/>
    <w:rsid w:val="00CA79AD"/>
    <w:rsid w:val="00CB0960"/>
    <w:rsid w:val="00CB2481"/>
    <w:rsid w:val="00CB3C76"/>
    <w:rsid w:val="00CB5CB3"/>
    <w:rsid w:val="00CB6330"/>
    <w:rsid w:val="00CB757D"/>
    <w:rsid w:val="00CC05CA"/>
    <w:rsid w:val="00CC073A"/>
    <w:rsid w:val="00CC0B52"/>
    <w:rsid w:val="00CC1035"/>
    <w:rsid w:val="00CC116A"/>
    <w:rsid w:val="00CC2055"/>
    <w:rsid w:val="00CC28F9"/>
    <w:rsid w:val="00CC39E8"/>
    <w:rsid w:val="00CC48E7"/>
    <w:rsid w:val="00CC6E5E"/>
    <w:rsid w:val="00CC6E6A"/>
    <w:rsid w:val="00CC74FD"/>
    <w:rsid w:val="00CC79C5"/>
    <w:rsid w:val="00CC7ACC"/>
    <w:rsid w:val="00CC7BC7"/>
    <w:rsid w:val="00CD1636"/>
    <w:rsid w:val="00CD26F4"/>
    <w:rsid w:val="00CD3E81"/>
    <w:rsid w:val="00CD4A93"/>
    <w:rsid w:val="00CD4B4F"/>
    <w:rsid w:val="00CD4BD0"/>
    <w:rsid w:val="00CD4CD2"/>
    <w:rsid w:val="00CD7EC5"/>
    <w:rsid w:val="00CE0903"/>
    <w:rsid w:val="00CE0932"/>
    <w:rsid w:val="00CE2133"/>
    <w:rsid w:val="00CE28F2"/>
    <w:rsid w:val="00CE3561"/>
    <w:rsid w:val="00CE40CF"/>
    <w:rsid w:val="00CE5262"/>
    <w:rsid w:val="00CE5595"/>
    <w:rsid w:val="00CE6746"/>
    <w:rsid w:val="00CF1B45"/>
    <w:rsid w:val="00CF2BB1"/>
    <w:rsid w:val="00CF45EE"/>
    <w:rsid w:val="00CF5575"/>
    <w:rsid w:val="00CF5ECF"/>
    <w:rsid w:val="00CF6F23"/>
    <w:rsid w:val="00D001F5"/>
    <w:rsid w:val="00D009A9"/>
    <w:rsid w:val="00D03157"/>
    <w:rsid w:val="00D0364A"/>
    <w:rsid w:val="00D038AA"/>
    <w:rsid w:val="00D13B9A"/>
    <w:rsid w:val="00D1417E"/>
    <w:rsid w:val="00D146EE"/>
    <w:rsid w:val="00D15919"/>
    <w:rsid w:val="00D17F9F"/>
    <w:rsid w:val="00D201D8"/>
    <w:rsid w:val="00D20FDF"/>
    <w:rsid w:val="00D21BC8"/>
    <w:rsid w:val="00D234C0"/>
    <w:rsid w:val="00D2428B"/>
    <w:rsid w:val="00D246D9"/>
    <w:rsid w:val="00D25642"/>
    <w:rsid w:val="00D265C4"/>
    <w:rsid w:val="00D26E2D"/>
    <w:rsid w:val="00D3091F"/>
    <w:rsid w:val="00D31BCE"/>
    <w:rsid w:val="00D33299"/>
    <w:rsid w:val="00D33A6B"/>
    <w:rsid w:val="00D36289"/>
    <w:rsid w:val="00D40818"/>
    <w:rsid w:val="00D40A52"/>
    <w:rsid w:val="00D40B7F"/>
    <w:rsid w:val="00D419E3"/>
    <w:rsid w:val="00D4248B"/>
    <w:rsid w:val="00D43076"/>
    <w:rsid w:val="00D43742"/>
    <w:rsid w:val="00D452A7"/>
    <w:rsid w:val="00D4545B"/>
    <w:rsid w:val="00D47E21"/>
    <w:rsid w:val="00D504EE"/>
    <w:rsid w:val="00D50607"/>
    <w:rsid w:val="00D50A2E"/>
    <w:rsid w:val="00D52E3A"/>
    <w:rsid w:val="00D52F30"/>
    <w:rsid w:val="00D5318B"/>
    <w:rsid w:val="00D54DD8"/>
    <w:rsid w:val="00D55819"/>
    <w:rsid w:val="00D55B1D"/>
    <w:rsid w:val="00D56530"/>
    <w:rsid w:val="00D60E5F"/>
    <w:rsid w:val="00D61724"/>
    <w:rsid w:val="00D62A3A"/>
    <w:rsid w:val="00D62E35"/>
    <w:rsid w:val="00D653DC"/>
    <w:rsid w:val="00D65912"/>
    <w:rsid w:val="00D66363"/>
    <w:rsid w:val="00D67173"/>
    <w:rsid w:val="00D71510"/>
    <w:rsid w:val="00D71E5B"/>
    <w:rsid w:val="00D720C6"/>
    <w:rsid w:val="00D738AB"/>
    <w:rsid w:val="00D745C8"/>
    <w:rsid w:val="00D75020"/>
    <w:rsid w:val="00D75795"/>
    <w:rsid w:val="00D757A3"/>
    <w:rsid w:val="00D75D3B"/>
    <w:rsid w:val="00D76ACD"/>
    <w:rsid w:val="00D773B1"/>
    <w:rsid w:val="00D804CA"/>
    <w:rsid w:val="00D80654"/>
    <w:rsid w:val="00D80B1F"/>
    <w:rsid w:val="00D80BA0"/>
    <w:rsid w:val="00D81369"/>
    <w:rsid w:val="00D86203"/>
    <w:rsid w:val="00D90A56"/>
    <w:rsid w:val="00D91A2A"/>
    <w:rsid w:val="00D91C83"/>
    <w:rsid w:val="00D920E2"/>
    <w:rsid w:val="00D92640"/>
    <w:rsid w:val="00D95DD9"/>
    <w:rsid w:val="00D95E43"/>
    <w:rsid w:val="00D96104"/>
    <w:rsid w:val="00D96EBE"/>
    <w:rsid w:val="00DA171D"/>
    <w:rsid w:val="00DA1B4E"/>
    <w:rsid w:val="00DA2D66"/>
    <w:rsid w:val="00DA2F51"/>
    <w:rsid w:val="00DA40D9"/>
    <w:rsid w:val="00DA4626"/>
    <w:rsid w:val="00DA49AF"/>
    <w:rsid w:val="00DA5141"/>
    <w:rsid w:val="00DA53B8"/>
    <w:rsid w:val="00DA6194"/>
    <w:rsid w:val="00DA7600"/>
    <w:rsid w:val="00DA7BF7"/>
    <w:rsid w:val="00DA7FEF"/>
    <w:rsid w:val="00DB08F9"/>
    <w:rsid w:val="00DB0BF4"/>
    <w:rsid w:val="00DB116B"/>
    <w:rsid w:val="00DB18F0"/>
    <w:rsid w:val="00DB1988"/>
    <w:rsid w:val="00DB4714"/>
    <w:rsid w:val="00DC00AD"/>
    <w:rsid w:val="00DC1818"/>
    <w:rsid w:val="00DC1D76"/>
    <w:rsid w:val="00DC2066"/>
    <w:rsid w:val="00DC252D"/>
    <w:rsid w:val="00DC2B89"/>
    <w:rsid w:val="00DC2D96"/>
    <w:rsid w:val="00DC4A9F"/>
    <w:rsid w:val="00DC67F9"/>
    <w:rsid w:val="00DC773C"/>
    <w:rsid w:val="00DD141C"/>
    <w:rsid w:val="00DD1A0C"/>
    <w:rsid w:val="00DD2B14"/>
    <w:rsid w:val="00DD4EF5"/>
    <w:rsid w:val="00DD506A"/>
    <w:rsid w:val="00DD5473"/>
    <w:rsid w:val="00DD672A"/>
    <w:rsid w:val="00DD7BD6"/>
    <w:rsid w:val="00DE0DCA"/>
    <w:rsid w:val="00DE1D54"/>
    <w:rsid w:val="00DE1DE5"/>
    <w:rsid w:val="00DE1E4D"/>
    <w:rsid w:val="00DE2482"/>
    <w:rsid w:val="00DE2638"/>
    <w:rsid w:val="00DE2A9E"/>
    <w:rsid w:val="00DE3090"/>
    <w:rsid w:val="00DE331B"/>
    <w:rsid w:val="00DE3D49"/>
    <w:rsid w:val="00DE488B"/>
    <w:rsid w:val="00DE524C"/>
    <w:rsid w:val="00DE701E"/>
    <w:rsid w:val="00DE71A1"/>
    <w:rsid w:val="00DF06FF"/>
    <w:rsid w:val="00DF16FF"/>
    <w:rsid w:val="00DF213C"/>
    <w:rsid w:val="00DF2BF6"/>
    <w:rsid w:val="00DF2F32"/>
    <w:rsid w:val="00DF62F9"/>
    <w:rsid w:val="00DF6741"/>
    <w:rsid w:val="00E000FC"/>
    <w:rsid w:val="00E00430"/>
    <w:rsid w:val="00E0097E"/>
    <w:rsid w:val="00E01250"/>
    <w:rsid w:val="00E02BCC"/>
    <w:rsid w:val="00E03203"/>
    <w:rsid w:val="00E05168"/>
    <w:rsid w:val="00E05270"/>
    <w:rsid w:val="00E11FE6"/>
    <w:rsid w:val="00E12A06"/>
    <w:rsid w:val="00E13235"/>
    <w:rsid w:val="00E147BA"/>
    <w:rsid w:val="00E157C3"/>
    <w:rsid w:val="00E162CD"/>
    <w:rsid w:val="00E1669E"/>
    <w:rsid w:val="00E170AC"/>
    <w:rsid w:val="00E176B2"/>
    <w:rsid w:val="00E2202A"/>
    <w:rsid w:val="00E223EF"/>
    <w:rsid w:val="00E22566"/>
    <w:rsid w:val="00E2320D"/>
    <w:rsid w:val="00E237F5"/>
    <w:rsid w:val="00E24F87"/>
    <w:rsid w:val="00E25201"/>
    <w:rsid w:val="00E25C0E"/>
    <w:rsid w:val="00E2660D"/>
    <w:rsid w:val="00E306AB"/>
    <w:rsid w:val="00E335E7"/>
    <w:rsid w:val="00E33CE4"/>
    <w:rsid w:val="00E34790"/>
    <w:rsid w:val="00E36634"/>
    <w:rsid w:val="00E36E72"/>
    <w:rsid w:val="00E3759B"/>
    <w:rsid w:val="00E4165C"/>
    <w:rsid w:val="00E41899"/>
    <w:rsid w:val="00E424A2"/>
    <w:rsid w:val="00E4369F"/>
    <w:rsid w:val="00E43DF2"/>
    <w:rsid w:val="00E44291"/>
    <w:rsid w:val="00E44345"/>
    <w:rsid w:val="00E4482C"/>
    <w:rsid w:val="00E47C4B"/>
    <w:rsid w:val="00E501D4"/>
    <w:rsid w:val="00E507AA"/>
    <w:rsid w:val="00E50C41"/>
    <w:rsid w:val="00E521AC"/>
    <w:rsid w:val="00E53840"/>
    <w:rsid w:val="00E539E1"/>
    <w:rsid w:val="00E56F40"/>
    <w:rsid w:val="00E57043"/>
    <w:rsid w:val="00E61266"/>
    <w:rsid w:val="00E613EA"/>
    <w:rsid w:val="00E64EEB"/>
    <w:rsid w:val="00E6575B"/>
    <w:rsid w:val="00E671B7"/>
    <w:rsid w:val="00E67480"/>
    <w:rsid w:val="00E71073"/>
    <w:rsid w:val="00E73C77"/>
    <w:rsid w:val="00E73FF2"/>
    <w:rsid w:val="00E76910"/>
    <w:rsid w:val="00E80242"/>
    <w:rsid w:val="00E81274"/>
    <w:rsid w:val="00E849BC"/>
    <w:rsid w:val="00E85789"/>
    <w:rsid w:val="00E8643E"/>
    <w:rsid w:val="00E87702"/>
    <w:rsid w:val="00E91506"/>
    <w:rsid w:val="00E921C4"/>
    <w:rsid w:val="00E94561"/>
    <w:rsid w:val="00E94F20"/>
    <w:rsid w:val="00E95896"/>
    <w:rsid w:val="00E96855"/>
    <w:rsid w:val="00E96BFD"/>
    <w:rsid w:val="00EA2427"/>
    <w:rsid w:val="00EA450E"/>
    <w:rsid w:val="00EA4A01"/>
    <w:rsid w:val="00EA4F32"/>
    <w:rsid w:val="00EA74FE"/>
    <w:rsid w:val="00EB086D"/>
    <w:rsid w:val="00EB0AC8"/>
    <w:rsid w:val="00EB0CF2"/>
    <w:rsid w:val="00EB21C0"/>
    <w:rsid w:val="00EB2AB6"/>
    <w:rsid w:val="00EB430A"/>
    <w:rsid w:val="00EB4459"/>
    <w:rsid w:val="00EB61EF"/>
    <w:rsid w:val="00EB6D19"/>
    <w:rsid w:val="00EC0DB0"/>
    <w:rsid w:val="00EC0E30"/>
    <w:rsid w:val="00EC1B75"/>
    <w:rsid w:val="00EC268A"/>
    <w:rsid w:val="00EC357E"/>
    <w:rsid w:val="00EC3B07"/>
    <w:rsid w:val="00EC3B53"/>
    <w:rsid w:val="00EC610D"/>
    <w:rsid w:val="00EC62B0"/>
    <w:rsid w:val="00EC680D"/>
    <w:rsid w:val="00EC7D8C"/>
    <w:rsid w:val="00ED023C"/>
    <w:rsid w:val="00ED098E"/>
    <w:rsid w:val="00ED0D27"/>
    <w:rsid w:val="00ED0E69"/>
    <w:rsid w:val="00ED184D"/>
    <w:rsid w:val="00ED28B2"/>
    <w:rsid w:val="00ED378C"/>
    <w:rsid w:val="00ED3CBE"/>
    <w:rsid w:val="00ED4A1A"/>
    <w:rsid w:val="00ED4D89"/>
    <w:rsid w:val="00ED52DD"/>
    <w:rsid w:val="00ED55AE"/>
    <w:rsid w:val="00ED66BF"/>
    <w:rsid w:val="00ED77DC"/>
    <w:rsid w:val="00EE11E8"/>
    <w:rsid w:val="00EE4695"/>
    <w:rsid w:val="00EE53DC"/>
    <w:rsid w:val="00EE5A02"/>
    <w:rsid w:val="00EE62B9"/>
    <w:rsid w:val="00EE7583"/>
    <w:rsid w:val="00EF067B"/>
    <w:rsid w:val="00EF1104"/>
    <w:rsid w:val="00EF130B"/>
    <w:rsid w:val="00EF1832"/>
    <w:rsid w:val="00EF2E7C"/>
    <w:rsid w:val="00EF30EE"/>
    <w:rsid w:val="00EF3524"/>
    <w:rsid w:val="00EF6562"/>
    <w:rsid w:val="00EF7391"/>
    <w:rsid w:val="00EF7888"/>
    <w:rsid w:val="00EF7A14"/>
    <w:rsid w:val="00EF7B25"/>
    <w:rsid w:val="00EF7D95"/>
    <w:rsid w:val="00F00225"/>
    <w:rsid w:val="00F00C55"/>
    <w:rsid w:val="00F00E51"/>
    <w:rsid w:val="00F01354"/>
    <w:rsid w:val="00F01FAA"/>
    <w:rsid w:val="00F029A9"/>
    <w:rsid w:val="00F0313E"/>
    <w:rsid w:val="00F0315D"/>
    <w:rsid w:val="00F036CB"/>
    <w:rsid w:val="00F04809"/>
    <w:rsid w:val="00F055CA"/>
    <w:rsid w:val="00F057C4"/>
    <w:rsid w:val="00F07958"/>
    <w:rsid w:val="00F103AC"/>
    <w:rsid w:val="00F10F13"/>
    <w:rsid w:val="00F114AC"/>
    <w:rsid w:val="00F11F72"/>
    <w:rsid w:val="00F12C2A"/>
    <w:rsid w:val="00F13354"/>
    <w:rsid w:val="00F13E95"/>
    <w:rsid w:val="00F15C1F"/>
    <w:rsid w:val="00F165CA"/>
    <w:rsid w:val="00F1711F"/>
    <w:rsid w:val="00F17317"/>
    <w:rsid w:val="00F210D0"/>
    <w:rsid w:val="00F23CD1"/>
    <w:rsid w:val="00F25077"/>
    <w:rsid w:val="00F30F46"/>
    <w:rsid w:val="00F31233"/>
    <w:rsid w:val="00F314BD"/>
    <w:rsid w:val="00F320A5"/>
    <w:rsid w:val="00F32D7C"/>
    <w:rsid w:val="00F33046"/>
    <w:rsid w:val="00F343ED"/>
    <w:rsid w:val="00F35053"/>
    <w:rsid w:val="00F35A26"/>
    <w:rsid w:val="00F35EA2"/>
    <w:rsid w:val="00F4071C"/>
    <w:rsid w:val="00F41198"/>
    <w:rsid w:val="00F4139C"/>
    <w:rsid w:val="00F416C1"/>
    <w:rsid w:val="00F5045D"/>
    <w:rsid w:val="00F516C3"/>
    <w:rsid w:val="00F516C7"/>
    <w:rsid w:val="00F51995"/>
    <w:rsid w:val="00F52FB5"/>
    <w:rsid w:val="00F531F8"/>
    <w:rsid w:val="00F554D9"/>
    <w:rsid w:val="00F55739"/>
    <w:rsid w:val="00F56C9E"/>
    <w:rsid w:val="00F57F20"/>
    <w:rsid w:val="00F605AF"/>
    <w:rsid w:val="00F62746"/>
    <w:rsid w:val="00F654C2"/>
    <w:rsid w:val="00F65E4C"/>
    <w:rsid w:val="00F668A1"/>
    <w:rsid w:val="00F67911"/>
    <w:rsid w:val="00F710F4"/>
    <w:rsid w:val="00F71976"/>
    <w:rsid w:val="00F72E5D"/>
    <w:rsid w:val="00F74004"/>
    <w:rsid w:val="00F74131"/>
    <w:rsid w:val="00F74E17"/>
    <w:rsid w:val="00F76C7E"/>
    <w:rsid w:val="00F77450"/>
    <w:rsid w:val="00F80295"/>
    <w:rsid w:val="00F809DE"/>
    <w:rsid w:val="00F80EC5"/>
    <w:rsid w:val="00F825C7"/>
    <w:rsid w:val="00F82852"/>
    <w:rsid w:val="00F828F7"/>
    <w:rsid w:val="00F831F3"/>
    <w:rsid w:val="00F839EC"/>
    <w:rsid w:val="00F8624A"/>
    <w:rsid w:val="00F903E3"/>
    <w:rsid w:val="00F90626"/>
    <w:rsid w:val="00F907E3"/>
    <w:rsid w:val="00F90ECE"/>
    <w:rsid w:val="00F9106A"/>
    <w:rsid w:val="00F924A1"/>
    <w:rsid w:val="00F9374E"/>
    <w:rsid w:val="00F93BE5"/>
    <w:rsid w:val="00F9401A"/>
    <w:rsid w:val="00F948F4"/>
    <w:rsid w:val="00F94F39"/>
    <w:rsid w:val="00F9544B"/>
    <w:rsid w:val="00F96216"/>
    <w:rsid w:val="00F976D8"/>
    <w:rsid w:val="00FA2222"/>
    <w:rsid w:val="00FA2ADE"/>
    <w:rsid w:val="00FA3778"/>
    <w:rsid w:val="00FA3CE2"/>
    <w:rsid w:val="00FA4C37"/>
    <w:rsid w:val="00FA5320"/>
    <w:rsid w:val="00FA546F"/>
    <w:rsid w:val="00FA583A"/>
    <w:rsid w:val="00FA6EDE"/>
    <w:rsid w:val="00FB0BDC"/>
    <w:rsid w:val="00FB2F7D"/>
    <w:rsid w:val="00FB33D6"/>
    <w:rsid w:val="00FB350C"/>
    <w:rsid w:val="00FB39DE"/>
    <w:rsid w:val="00FB3FB7"/>
    <w:rsid w:val="00FB45EA"/>
    <w:rsid w:val="00FB504F"/>
    <w:rsid w:val="00FB697C"/>
    <w:rsid w:val="00FB6D53"/>
    <w:rsid w:val="00FC0299"/>
    <w:rsid w:val="00FC0F57"/>
    <w:rsid w:val="00FC3300"/>
    <w:rsid w:val="00FC5192"/>
    <w:rsid w:val="00FC5B65"/>
    <w:rsid w:val="00FC6640"/>
    <w:rsid w:val="00FC6D63"/>
    <w:rsid w:val="00FC7AE9"/>
    <w:rsid w:val="00FD0069"/>
    <w:rsid w:val="00FD039B"/>
    <w:rsid w:val="00FD1B01"/>
    <w:rsid w:val="00FD217C"/>
    <w:rsid w:val="00FD2AC1"/>
    <w:rsid w:val="00FD3601"/>
    <w:rsid w:val="00FD40F7"/>
    <w:rsid w:val="00FD55C2"/>
    <w:rsid w:val="00FE0510"/>
    <w:rsid w:val="00FE38F0"/>
    <w:rsid w:val="00FE5160"/>
    <w:rsid w:val="00FE54C2"/>
    <w:rsid w:val="00FE5B41"/>
    <w:rsid w:val="00FE6E33"/>
    <w:rsid w:val="00FE7047"/>
    <w:rsid w:val="00FE732A"/>
    <w:rsid w:val="00FE736B"/>
    <w:rsid w:val="00FE76BB"/>
    <w:rsid w:val="00FE77D6"/>
    <w:rsid w:val="00FF07A3"/>
    <w:rsid w:val="00FF0B54"/>
    <w:rsid w:val="00FF0BE0"/>
    <w:rsid w:val="00FF45EA"/>
    <w:rsid w:val="00FF4656"/>
    <w:rsid w:val="00FF54F3"/>
    <w:rsid w:val="00FF5757"/>
    <w:rsid w:val="00FF5D95"/>
    <w:rsid w:val="00FF5E23"/>
    <w:rsid w:val="00FF6750"/>
    <w:rsid w:val="00FF79BE"/>
    <w:rsid w:val="0135847E"/>
    <w:rsid w:val="013F9D30"/>
    <w:rsid w:val="014ED708"/>
    <w:rsid w:val="0166087F"/>
    <w:rsid w:val="01761F29"/>
    <w:rsid w:val="018A10CE"/>
    <w:rsid w:val="018FD043"/>
    <w:rsid w:val="020FA984"/>
    <w:rsid w:val="0215D951"/>
    <w:rsid w:val="022C6CAE"/>
    <w:rsid w:val="022CFFC6"/>
    <w:rsid w:val="02A57FFC"/>
    <w:rsid w:val="02F904D6"/>
    <w:rsid w:val="03353214"/>
    <w:rsid w:val="037D71E9"/>
    <w:rsid w:val="03BEEA63"/>
    <w:rsid w:val="03CA1387"/>
    <w:rsid w:val="04137AA6"/>
    <w:rsid w:val="04564E52"/>
    <w:rsid w:val="04588E46"/>
    <w:rsid w:val="04B077AF"/>
    <w:rsid w:val="04B9413A"/>
    <w:rsid w:val="04D1972F"/>
    <w:rsid w:val="04EE2BD9"/>
    <w:rsid w:val="04FD3AD3"/>
    <w:rsid w:val="051FFC35"/>
    <w:rsid w:val="0551F958"/>
    <w:rsid w:val="05557895"/>
    <w:rsid w:val="0568D46D"/>
    <w:rsid w:val="0579CAFC"/>
    <w:rsid w:val="0582127B"/>
    <w:rsid w:val="05978263"/>
    <w:rsid w:val="05BB051F"/>
    <w:rsid w:val="0605AFFA"/>
    <w:rsid w:val="0618DAE9"/>
    <w:rsid w:val="062514ED"/>
    <w:rsid w:val="06355333"/>
    <w:rsid w:val="06B843E5"/>
    <w:rsid w:val="06D34096"/>
    <w:rsid w:val="070269CB"/>
    <w:rsid w:val="07B4298E"/>
    <w:rsid w:val="0811247C"/>
    <w:rsid w:val="084750EF"/>
    <w:rsid w:val="0871D082"/>
    <w:rsid w:val="08928E57"/>
    <w:rsid w:val="091AD9B7"/>
    <w:rsid w:val="09236B75"/>
    <w:rsid w:val="09296D8A"/>
    <w:rsid w:val="09410273"/>
    <w:rsid w:val="095485A3"/>
    <w:rsid w:val="09BC4A0A"/>
    <w:rsid w:val="09CFD3DA"/>
    <w:rsid w:val="09D4FCF0"/>
    <w:rsid w:val="0A22CF9B"/>
    <w:rsid w:val="0A4D7FC2"/>
    <w:rsid w:val="0A62D986"/>
    <w:rsid w:val="0A9AE757"/>
    <w:rsid w:val="0AC37E01"/>
    <w:rsid w:val="0B16DA9A"/>
    <w:rsid w:val="0B5561A9"/>
    <w:rsid w:val="0B95E0E4"/>
    <w:rsid w:val="0B989DE1"/>
    <w:rsid w:val="0BA69CD2"/>
    <w:rsid w:val="0BE8A8DF"/>
    <w:rsid w:val="0C600E98"/>
    <w:rsid w:val="0C96E99A"/>
    <w:rsid w:val="0CE80F52"/>
    <w:rsid w:val="0D02C6F2"/>
    <w:rsid w:val="0D23315B"/>
    <w:rsid w:val="0D3D4B31"/>
    <w:rsid w:val="0DBE881A"/>
    <w:rsid w:val="0DC1E4D0"/>
    <w:rsid w:val="0E0E3FB9"/>
    <w:rsid w:val="0ED47212"/>
    <w:rsid w:val="0F266293"/>
    <w:rsid w:val="0F4548CA"/>
    <w:rsid w:val="0FA90514"/>
    <w:rsid w:val="100DB55A"/>
    <w:rsid w:val="1019674D"/>
    <w:rsid w:val="10261C25"/>
    <w:rsid w:val="104F4F73"/>
    <w:rsid w:val="105B4138"/>
    <w:rsid w:val="106103EE"/>
    <w:rsid w:val="109C8866"/>
    <w:rsid w:val="10AAA825"/>
    <w:rsid w:val="10E88FD8"/>
    <w:rsid w:val="10F2713C"/>
    <w:rsid w:val="10FFBA9C"/>
    <w:rsid w:val="11054A3A"/>
    <w:rsid w:val="11326F02"/>
    <w:rsid w:val="113A0A5C"/>
    <w:rsid w:val="11750A48"/>
    <w:rsid w:val="120D6088"/>
    <w:rsid w:val="1230F0FA"/>
    <w:rsid w:val="1231E8B9"/>
    <w:rsid w:val="123D6834"/>
    <w:rsid w:val="126E76EA"/>
    <w:rsid w:val="128D2A4B"/>
    <w:rsid w:val="12B180D1"/>
    <w:rsid w:val="12BE5EDC"/>
    <w:rsid w:val="12D457B4"/>
    <w:rsid w:val="12EEB97F"/>
    <w:rsid w:val="12F15C7C"/>
    <w:rsid w:val="12F4E8E1"/>
    <w:rsid w:val="131E14E1"/>
    <w:rsid w:val="135763F3"/>
    <w:rsid w:val="135A39A2"/>
    <w:rsid w:val="13913BB7"/>
    <w:rsid w:val="13985207"/>
    <w:rsid w:val="13AFFE31"/>
    <w:rsid w:val="13B2E48C"/>
    <w:rsid w:val="13E41009"/>
    <w:rsid w:val="13E9F2BA"/>
    <w:rsid w:val="142C2E28"/>
    <w:rsid w:val="1463C168"/>
    <w:rsid w:val="146EFDFC"/>
    <w:rsid w:val="147032C2"/>
    <w:rsid w:val="149B5710"/>
    <w:rsid w:val="14C6A06D"/>
    <w:rsid w:val="1505AE62"/>
    <w:rsid w:val="1529749E"/>
    <w:rsid w:val="154D93FF"/>
    <w:rsid w:val="155D3653"/>
    <w:rsid w:val="15647C8A"/>
    <w:rsid w:val="15BB3252"/>
    <w:rsid w:val="15D3A1D9"/>
    <w:rsid w:val="15DC5A18"/>
    <w:rsid w:val="15E23B87"/>
    <w:rsid w:val="15E4C31E"/>
    <w:rsid w:val="160662B0"/>
    <w:rsid w:val="16223A48"/>
    <w:rsid w:val="16616FBB"/>
    <w:rsid w:val="16BADF7A"/>
    <w:rsid w:val="16CCC7C1"/>
    <w:rsid w:val="16CF0E0E"/>
    <w:rsid w:val="16EABECD"/>
    <w:rsid w:val="17589B51"/>
    <w:rsid w:val="17A9B4A4"/>
    <w:rsid w:val="1821B99B"/>
    <w:rsid w:val="18226DF7"/>
    <w:rsid w:val="1868B3DF"/>
    <w:rsid w:val="1887F9C8"/>
    <w:rsid w:val="18A84749"/>
    <w:rsid w:val="18EC3963"/>
    <w:rsid w:val="18F795A6"/>
    <w:rsid w:val="1931B579"/>
    <w:rsid w:val="1949479E"/>
    <w:rsid w:val="19E7FD70"/>
    <w:rsid w:val="19E88059"/>
    <w:rsid w:val="1A13EEA4"/>
    <w:rsid w:val="1A5A083D"/>
    <w:rsid w:val="1A64E135"/>
    <w:rsid w:val="1A801E5F"/>
    <w:rsid w:val="1A8D68E2"/>
    <w:rsid w:val="1AADE409"/>
    <w:rsid w:val="1AE7D8A2"/>
    <w:rsid w:val="1B65F8E7"/>
    <w:rsid w:val="1B7652C7"/>
    <w:rsid w:val="1B9C06D8"/>
    <w:rsid w:val="1B9D8C4B"/>
    <w:rsid w:val="1BA4CE14"/>
    <w:rsid w:val="1BC20082"/>
    <w:rsid w:val="1BED9FFB"/>
    <w:rsid w:val="1C4433AB"/>
    <w:rsid w:val="1CB21F77"/>
    <w:rsid w:val="1CD83E76"/>
    <w:rsid w:val="1D0F69EE"/>
    <w:rsid w:val="1D10D783"/>
    <w:rsid w:val="1D2B3F9B"/>
    <w:rsid w:val="1D437930"/>
    <w:rsid w:val="1D500CE5"/>
    <w:rsid w:val="1D5B09FD"/>
    <w:rsid w:val="1DAFD075"/>
    <w:rsid w:val="1DF293BF"/>
    <w:rsid w:val="1E13F1FA"/>
    <w:rsid w:val="1E3908A0"/>
    <w:rsid w:val="1E7292E8"/>
    <w:rsid w:val="1EA27BEA"/>
    <w:rsid w:val="1EADF389"/>
    <w:rsid w:val="1EB36E42"/>
    <w:rsid w:val="1EF18797"/>
    <w:rsid w:val="1F476659"/>
    <w:rsid w:val="1F724564"/>
    <w:rsid w:val="1F7515D7"/>
    <w:rsid w:val="1F7935D0"/>
    <w:rsid w:val="1FA2D5BC"/>
    <w:rsid w:val="1FBCC4A7"/>
    <w:rsid w:val="200AFD05"/>
    <w:rsid w:val="2010CB02"/>
    <w:rsid w:val="204B8288"/>
    <w:rsid w:val="21144ED5"/>
    <w:rsid w:val="21148B61"/>
    <w:rsid w:val="21696F0E"/>
    <w:rsid w:val="21726147"/>
    <w:rsid w:val="218B0DD4"/>
    <w:rsid w:val="21AF8D46"/>
    <w:rsid w:val="21BE1EA5"/>
    <w:rsid w:val="21FDB8BF"/>
    <w:rsid w:val="22387046"/>
    <w:rsid w:val="22389547"/>
    <w:rsid w:val="2267299A"/>
    <w:rsid w:val="227282CF"/>
    <w:rsid w:val="22DE014E"/>
    <w:rsid w:val="22E245FA"/>
    <w:rsid w:val="2313F743"/>
    <w:rsid w:val="2334033D"/>
    <w:rsid w:val="23547C85"/>
    <w:rsid w:val="2373BAAD"/>
    <w:rsid w:val="23757EE0"/>
    <w:rsid w:val="241186C5"/>
    <w:rsid w:val="244E0C4B"/>
    <w:rsid w:val="245A712B"/>
    <w:rsid w:val="247FAC8A"/>
    <w:rsid w:val="24D87AE3"/>
    <w:rsid w:val="24EC3C5E"/>
    <w:rsid w:val="251B8BC0"/>
    <w:rsid w:val="25365180"/>
    <w:rsid w:val="25BF724A"/>
    <w:rsid w:val="25D1CBDA"/>
    <w:rsid w:val="25FA6648"/>
    <w:rsid w:val="26071285"/>
    <w:rsid w:val="26571615"/>
    <w:rsid w:val="26B27582"/>
    <w:rsid w:val="26C1A6E3"/>
    <w:rsid w:val="2732164E"/>
    <w:rsid w:val="276D12DE"/>
    <w:rsid w:val="27E6E0B8"/>
    <w:rsid w:val="2805AE08"/>
    <w:rsid w:val="28797C9C"/>
    <w:rsid w:val="28927011"/>
    <w:rsid w:val="28C35D0B"/>
    <w:rsid w:val="28E8706B"/>
    <w:rsid w:val="2989745B"/>
    <w:rsid w:val="29A7109C"/>
    <w:rsid w:val="29C271F4"/>
    <w:rsid w:val="29C944CF"/>
    <w:rsid w:val="29EE173A"/>
    <w:rsid w:val="2A2194FF"/>
    <w:rsid w:val="2A2943C5"/>
    <w:rsid w:val="2A568339"/>
    <w:rsid w:val="2A66B795"/>
    <w:rsid w:val="2A7648A1"/>
    <w:rsid w:val="2AA294CC"/>
    <w:rsid w:val="2AB30DB9"/>
    <w:rsid w:val="2AB50F3D"/>
    <w:rsid w:val="2AC01A10"/>
    <w:rsid w:val="2AE16974"/>
    <w:rsid w:val="2AE4000C"/>
    <w:rsid w:val="2AE46923"/>
    <w:rsid w:val="2B0BE736"/>
    <w:rsid w:val="2B15492C"/>
    <w:rsid w:val="2B1B065B"/>
    <w:rsid w:val="2B28C0D0"/>
    <w:rsid w:val="2B3FECFB"/>
    <w:rsid w:val="2B906AD6"/>
    <w:rsid w:val="2B945A5C"/>
    <w:rsid w:val="2B9B37F6"/>
    <w:rsid w:val="2BC43183"/>
    <w:rsid w:val="2BC6964E"/>
    <w:rsid w:val="2BD4B1EF"/>
    <w:rsid w:val="2BD87413"/>
    <w:rsid w:val="2BDCE9A9"/>
    <w:rsid w:val="2C46BC35"/>
    <w:rsid w:val="2C63DC57"/>
    <w:rsid w:val="2C69709D"/>
    <w:rsid w:val="2C71EF49"/>
    <w:rsid w:val="2C7E20BF"/>
    <w:rsid w:val="2CBE77A1"/>
    <w:rsid w:val="2CDCCD12"/>
    <w:rsid w:val="2D69A0B6"/>
    <w:rsid w:val="2D83DEB5"/>
    <w:rsid w:val="2E1182CE"/>
    <w:rsid w:val="2E1FBF86"/>
    <w:rsid w:val="2EADCCE8"/>
    <w:rsid w:val="2F5A4E83"/>
    <w:rsid w:val="2F80B487"/>
    <w:rsid w:val="2FB4AB4E"/>
    <w:rsid w:val="303DF9D4"/>
    <w:rsid w:val="303FD679"/>
    <w:rsid w:val="3040A935"/>
    <w:rsid w:val="3091701C"/>
    <w:rsid w:val="30ADBA40"/>
    <w:rsid w:val="30CA1AC6"/>
    <w:rsid w:val="30EBF8D7"/>
    <w:rsid w:val="3118F659"/>
    <w:rsid w:val="311A869C"/>
    <w:rsid w:val="313C73B9"/>
    <w:rsid w:val="31768AA8"/>
    <w:rsid w:val="319D2E7E"/>
    <w:rsid w:val="31CE68F8"/>
    <w:rsid w:val="31E130EA"/>
    <w:rsid w:val="31E45959"/>
    <w:rsid w:val="32072D53"/>
    <w:rsid w:val="3238BB9F"/>
    <w:rsid w:val="325D015D"/>
    <w:rsid w:val="3304CDF8"/>
    <w:rsid w:val="3388BA26"/>
    <w:rsid w:val="33C4E3D0"/>
    <w:rsid w:val="33ED7C4D"/>
    <w:rsid w:val="33F58B0F"/>
    <w:rsid w:val="348CDACA"/>
    <w:rsid w:val="34958F16"/>
    <w:rsid w:val="3521E1B2"/>
    <w:rsid w:val="35505179"/>
    <w:rsid w:val="358692B5"/>
    <w:rsid w:val="35A7EF78"/>
    <w:rsid w:val="35B1B7A4"/>
    <w:rsid w:val="35C9A93E"/>
    <w:rsid w:val="35F27CCF"/>
    <w:rsid w:val="35F53E34"/>
    <w:rsid w:val="360C8766"/>
    <w:rsid w:val="364E6FBA"/>
    <w:rsid w:val="3651877B"/>
    <w:rsid w:val="366861BD"/>
    <w:rsid w:val="36DF9CD5"/>
    <w:rsid w:val="36F57450"/>
    <w:rsid w:val="371DD46D"/>
    <w:rsid w:val="37454F70"/>
    <w:rsid w:val="37510A33"/>
    <w:rsid w:val="37B39122"/>
    <w:rsid w:val="37B3CF62"/>
    <w:rsid w:val="37B50D7A"/>
    <w:rsid w:val="37C2E041"/>
    <w:rsid w:val="37CAD835"/>
    <w:rsid w:val="38268F74"/>
    <w:rsid w:val="3843DBDA"/>
    <w:rsid w:val="38AF0C53"/>
    <w:rsid w:val="394DDE92"/>
    <w:rsid w:val="3989283D"/>
    <w:rsid w:val="39D8AAA1"/>
    <w:rsid w:val="39DBC002"/>
    <w:rsid w:val="3A279B8C"/>
    <w:rsid w:val="3A485076"/>
    <w:rsid w:val="3A931886"/>
    <w:rsid w:val="3AB4CDB0"/>
    <w:rsid w:val="3AB85411"/>
    <w:rsid w:val="3AF790C6"/>
    <w:rsid w:val="3B2DCCCE"/>
    <w:rsid w:val="3B698537"/>
    <w:rsid w:val="3B8CAEA2"/>
    <w:rsid w:val="3BB6040A"/>
    <w:rsid w:val="3BC84417"/>
    <w:rsid w:val="3C256A23"/>
    <w:rsid w:val="3C418BD0"/>
    <w:rsid w:val="3C674868"/>
    <w:rsid w:val="3C8ACE3D"/>
    <w:rsid w:val="3C912731"/>
    <w:rsid w:val="3CA43757"/>
    <w:rsid w:val="3CC5977B"/>
    <w:rsid w:val="3CC92F24"/>
    <w:rsid w:val="3CE9E5C9"/>
    <w:rsid w:val="3CFB3D03"/>
    <w:rsid w:val="3D04E20A"/>
    <w:rsid w:val="3D198D51"/>
    <w:rsid w:val="3D3397DB"/>
    <w:rsid w:val="3D3A7F02"/>
    <w:rsid w:val="3DC5BFED"/>
    <w:rsid w:val="3E13CBB7"/>
    <w:rsid w:val="3E203359"/>
    <w:rsid w:val="3E50C9EC"/>
    <w:rsid w:val="3E623EAB"/>
    <w:rsid w:val="3EA7E394"/>
    <w:rsid w:val="3ED41567"/>
    <w:rsid w:val="3EEA0C6E"/>
    <w:rsid w:val="3F47736F"/>
    <w:rsid w:val="3FB74B86"/>
    <w:rsid w:val="40054647"/>
    <w:rsid w:val="40B32087"/>
    <w:rsid w:val="40E407A9"/>
    <w:rsid w:val="41BAB234"/>
    <w:rsid w:val="41F68604"/>
    <w:rsid w:val="42179518"/>
    <w:rsid w:val="42462DBD"/>
    <w:rsid w:val="4265E225"/>
    <w:rsid w:val="4279E467"/>
    <w:rsid w:val="4287F556"/>
    <w:rsid w:val="42F272B8"/>
    <w:rsid w:val="42F4EBC3"/>
    <w:rsid w:val="430B74EB"/>
    <w:rsid w:val="432A53BE"/>
    <w:rsid w:val="433D2DE6"/>
    <w:rsid w:val="43FA26A2"/>
    <w:rsid w:val="4403A466"/>
    <w:rsid w:val="443E4663"/>
    <w:rsid w:val="444E21E7"/>
    <w:rsid w:val="44AC45F8"/>
    <w:rsid w:val="44D862AE"/>
    <w:rsid w:val="4530CDF7"/>
    <w:rsid w:val="454F2FF6"/>
    <w:rsid w:val="4553E67D"/>
    <w:rsid w:val="4559D19B"/>
    <w:rsid w:val="45C4816F"/>
    <w:rsid w:val="45D0D8AE"/>
    <w:rsid w:val="45E5A53E"/>
    <w:rsid w:val="46217FB7"/>
    <w:rsid w:val="46422AC2"/>
    <w:rsid w:val="469E3BB1"/>
    <w:rsid w:val="46D4D4AA"/>
    <w:rsid w:val="46FADCFC"/>
    <w:rsid w:val="4802E649"/>
    <w:rsid w:val="4809C0FF"/>
    <w:rsid w:val="482ED393"/>
    <w:rsid w:val="489BA3FC"/>
    <w:rsid w:val="48A20FAB"/>
    <w:rsid w:val="48CFBC27"/>
    <w:rsid w:val="48F5BC22"/>
    <w:rsid w:val="491C3AFA"/>
    <w:rsid w:val="4940417F"/>
    <w:rsid w:val="4941B098"/>
    <w:rsid w:val="494A676C"/>
    <w:rsid w:val="4977FC66"/>
    <w:rsid w:val="498DF082"/>
    <w:rsid w:val="49A7398D"/>
    <w:rsid w:val="49B10150"/>
    <w:rsid w:val="49B27A79"/>
    <w:rsid w:val="4A3D6016"/>
    <w:rsid w:val="4A4E040D"/>
    <w:rsid w:val="4A52539F"/>
    <w:rsid w:val="4A701CC0"/>
    <w:rsid w:val="4A7EC877"/>
    <w:rsid w:val="4AC1CD35"/>
    <w:rsid w:val="4ACF4966"/>
    <w:rsid w:val="4AFDAF86"/>
    <w:rsid w:val="4B18ABE0"/>
    <w:rsid w:val="4B1A01D1"/>
    <w:rsid w:val="4B6FC121"/>
    <w:rsid w:val="4BD02EB5"/>
    <w:rsid w:val="4C1CAD88"/>
    <w:rsid w:val="4C4D5EDE"/>
    <w:rsid w:val="4C6CE737"/>
    <w:rsid w:val="4CA23D5A"/>
    <w:rsid w:val="4CCEB5B7"/>
    <w:rsid w:val="4D2B4950"/>
    <w:rsid w:val="4D595B37"/>
    <w:rsid w:val="4D919A5D"/>
    <w:rsid w:val="4DAFDECE"/>
    <w:rsid w:val="4DCE149E"/>
    <w:rsid w:val="4DDE5210"/>
    <w:rsid w:val="4E092DB1"/>
    <w:rsid w:val="4E398C6C"/>
    <w:rsid w:val="4E3C39D7"/>
    <w:rsid w:val="4E544B18"/>
    <w:rsid w:val="4E9DB227"/>
    <w:rsid w:val="4EA7440D"/>
    <w:rsid w:val="4EC07C3B"/>
    <w:rsid w:val="4ECD814C"/>
    <w:rsid w:val="4F480175"/>
    <w:rsid w:val="4F9C4ECF"/>
    <w:rsid w:val="4FA279CC"/>
    <w:rsid w:val="4FAA9928"/>
    <w:rsid w:val="4FE4F981"/>
    <w:rsid w:val="5024CE28"/>
    <w:rsid w:val="503694B0"/>
    <w:rsid w:val="5041DF1C"/>
    <w:rsid w:val="5060DD3E"/>
    <w:rsid w:val="50798073"/>
    <w:rsid w:val="508080AD"/>
    <w:rsid w:val="509CD670"/>
    <w:rsid w:val="50ACC21A"/>
    <w:rsid w:val="50BD642A"/>
    <w:rsid w:val="5115D2D1"/>
    <w:rsid w:val="51203CE9"/>
    <w:rsid w:val="51368BD7"/>
    <w:rsid w:val="51723F1C"/>
    <w:rsid w:val="5185BEA5"/>
    <w:rsid w:val="5188D416"/>
    <w:rsid w:val="51BA18F6"/>
    <w:rsid w:val="51FF328E"/>
    <w:rsid w:val="522343E5"/>
    <w:rsid w:val="522927DB"/>
    <w:rsid w:val="52413D68"/>
    <w:rsid w:val="5263AE49"/>
    <w:rsid w:val="52737A93"/>
    <w:rsid w:val="52948C27"/>
    <w:rsid w:val="5299FE04"/>
    <w:rsid w:val="533C34EE"/>
    <w:rsid w:val="53452ADD"/>
    <w:rsid w:val="53A1497D"/>
    <w:rsid w:val="53C84039"/>
    <w:rsid w:val="53EE7B58"/>
    <w:rsid w:val="5433E371"/>
    <w:rsid w:val="5442AA2F"/>
    <w:rsid w:val="545E88FA"/>
    <w:rsid w:val="5477AA80"/>
    <w:rsid w:val="5489A84F"/>
    <w:rsid w:val="5489BA98"/>
    <w:rsid w:val="54BFCB5E"/>
    <w:rsid w:val="54DBB901"/>
    <w:rsid w:val="5535D8C3"/>
    <w:rsid w:val="5580333D"/>
    <w:rsid w:val="55F7FB7B"/>
    <w:rsid w:val="55FA9A85"/>
    <w:rsid w:val="5623183D"/>
    <w:rsid w:val="5645B2D6"/>
    <w:rsid w:val="564BC863"/>
    <w:rsid w:val="568A08B5"/>
    <w:rsid w:val="56D2F5D6"/>
    <w:rsid w:val="5700F8DC"/>
    <w:rsid w:val="570A2A91"/>
    <w:rsid w:val="5747710C"/>
    <w:rsid w:val="5751D606"/>
    <w:rsid w:val="57E922E5"/>
    <w:rsid w:val="5825419E"/>
    <w:rsid w:val="583BCC40"/>
    <w:rsid w:val="588A2D6C"/>
    <w:rsid w:val="58BEBA9C"/>
    <w:rsid w:val="58F5150A"/>
    <w:rsid w:val="59105111"/>
    <w:rsid w:val="591B334F"/>
    <w:rsid w:val="59282854"/>
    <w:rsid w:val="59B10688"/>
    <w:rsid w:val="59FF6BBA"/>
    <w:rsid w:val="5A1139D4"/>
    <w:rsid w:val="5A5EB411"/>
    <w:rsid w:val="5A827CE5"/>
    <w:rsid w:val="5B05A729"/>
    <w:rsid w:val="5B51937A"/>
    <w:rsid w:val="5B56896C"/>
    <w:rsid w:val="5B5E33CF"/>
    <w:rsid w:val="5BB744D9"/>
    <w:rsid w:val="5BC62D66"/>
    <w:rsid w:val="5BEC5F18"/>
    <w:rsid w:val="5C01A3BE"/>
    <w:rsid w:val="5C048B27"/>
    <w:rsid w:val="5C078EDD"/>
    <w:rsid w:val="5C20BFCB"/>
    <w:rsid w:val="5C555AE7"/>
    <w:rsid w:val="5CAAAD71"/>
    <w:rsid w:val="5CCEEC59"/>
    <w:rsid w:val="5D373142"/>
    <w:rsid w:val="5D375FA5"/>
    <w:rsid w:val="5D3A5400"/>
    <w:rsid w:val="5D7D83B2"/>
    <w:rsid w:val="5D9D05D8"/>
    <w:rsid w:val="5DA8D10A"/>
    <w:rsid w:val="5DB4FE4A"/>
    <w:rsid w:val="5DF9A266"/>
    <w:rsid w:val="5E1A4C0F"/>
    <w:rsid w:val="5E68A054"/>
    <w:rsid w:val="5E9DEF9A"/>
    <w:rsid w:val="5F027862"/>
    <w:rsid w:val="5F65622F"/>
    <w:rsid w:val="5F6A585B"/>
    <w:rsid w:val="5F7FF3E8"/>
    <w:rsid w:val="5F89A401"/>
    <w:rsid w:val="5FB5C6C0"/>
    <w:rsid w:val="6017CCB5"/>
    <w:rsid w:val="60551F47"/>
    <w:rsid w:val="60590EDA"/>
    <w:rsid w:val="61037F9C"/>
    <w:rsid w:val="610959B6"/>
    <w:rsid w:val="6133E98E"/>
    <w:rsid w:val="6188AC5E"/>
    <w:rsid w:val="6191395C"/>
    <w:rsid w:val="61CB2881"/>
    <w:rsid w:val="61E30AB4"/>
    <w:rsid w:val="61F52408"/>
    <w:rsid w:val="625E71DB"/>
    <w:rsid w:val="62CE6D5D"/>
    <w:rsid w:val="62F40152"/>
    <w:rsid w:val="63CA85EC"/>
    <w:rsid w:val="642285D3"/>
    <w:rsid w:val="643C0316"/>
    <w:rsid w:val="6442932A"/>
    <w:rsid w:val="6492108E"/>
    <w:rsid w:val="64981475"/>
    <w:rsid w:val="6563EA1C"/>
    <w:rsid w:val="6569EE6A"/>
    <w:rsid w:val="659150ED"/>
    <w:rsid w:val="65C748C1"/>
    <w:rsid w:val="65FE9B21"/>
    <w:rsid w:val="6603C75E"/>
    <w:rsid w:val="660D1B63"/>
    <w:rsid w:val="663F3252"/>
    <w:rsid w:val="6646A509"/>
    <w:rsid w:val="6650F476"/>
    <w:rsid w:val="6652F24A"/>
    <w:rsid w:val="66703BAF"/>
    <w:rsid w:val="667DB258"/>
    <w:rsid w:val="670222F5"/>
    <w:rsid w:val="67048142"/>
    <w:rsid w:val="67724F12"/>
    <w:rsid w:val="67764C9B"/>
    <w:rsid w:val="678A4A61"/>
    <w:rsid w:val="67AB7225"/>
    <w:rsid w:val="67ACC3C6"/>
    <w:rsid w:val="67B47C36"/>
    <w:rsid w:val="67E2E1DB"/>
    <w:rsid w:val="67E91E42"/>
    <w:rsid w:val="6834B273"/>
    <w:rsid w:val="6868B68B"/>
    <w:rsid w:val="68A53895"/>
    <w:rsid w:val="68B804B5"/>
    <w:rsid w:val="68D5E54F"/>
    <w:rsid w:val="68EE3B10"/>
    <w:rsid w:val="68F056C1"/>
    <w:rsid w:val="6905E830"/>
    <w:rsid w:val="69086993"/>
    <w:rsid w:val="6931A363"/>
    <w:rsid w:val="69452CDE"/>
    <w:rsid w:val="698121AA"/>
    <w:rsid w:val="698239F4"/>
    <w:rsid w:val="69B81E7A"/>
    <w:rsid w:val="69D1AA83"/>
    <w:rsid w:val="6A45438A"/>
    <w:rsid w:val="6A6A186D"/>
    <w:rsid w:val="6A964F6C"/>
    <w:rsid w:val="6AB3C102"/>
    <w:rsid w:val="6AC50561"/>
    <w:rsid w:val="6AD38BA6"/>
    <w:rsid w:val="6AE315F0"/>
    <w:rsid w:val="6AE9659F"/>
    <w:rsid w:val="6AEC938C"/>
    <w:rsid w:val="6AF287FA"/>
    <w:rsid w:val="6B2A54E4"/>
    <w:rsid w:val="6B336C10"/>
    <w:rsid w:val="6B575266"/>
    <w:rsid w:val="6BC3511C"/>
    <w:rsid w:val="6BC3CBBE"/>
    <w:rsid w:val="6C1A9128"/>
    <w:rsid w:val="6C69856D"/>
    <w:rsid w:val="6C7B91F9"/>
    <w:rsid w:val="6C96C9E3"/>
    <w:rsid w:val="6C9BC7C0"/>
    <w:rsid w:val="6CC13013"/>
    <w:rsid w:val="6CD3D34C"/>
    <w:rsid w:val="6CD86EF8"/>
    <w:rsid w:val="6CD895DE"/>
    <w:rsid w:val="6CFC0C7C"/>
    <w:rsid w:val="6D31C3D0"/>
    <w:rsid w:val="6D32EEB7"/>
    <w:rsid w:val="6D3B476F"/>
    <w:rsid w:val="6D612A51"/>
    <w:rsid w:val="6D87D528"/>
    <w:rsid w:val="6DC69A4A"/>
    <w:rsid w:val="6DF2D723"/>
    <w:rsid w:val="6E2AD97E"/>
    <w:rsid w:val="6E3C2372"/>
    <w:rsid w:val="6E7FB08F"/>
    <w:rsid w:val="6E8167F7"/>
    <w:rsid w:val="6EDAA7B2"/>
    <w:rsid w:val="6EDFDA7B"/>
    <w:rsid w:val="6EEAFC1D"/>
    <w:rsid w:val="6F3269BB"/>
    <w:rsid w:val="6FAA43AB"/>
    <w:rsid w:val="6FDDA44D"/>
    <w:rsid w:val="6FFA9BBE"/>
    <w:rsid w:val="70173081"/>
    <w:rsid w:val="708AE5AB"/>
    <w:rsid w:val="7113E8EA"/>
    <w:rsid w:val="713D06A4"/>
    <w:rsid w:val="713FC1FA"/>
    <w:rsid w:val="71A32122"/>
    <w:rsid w:val="720DFFEB"/>
    <w:rsid w:val="7216E0FA"/>
    <w:rsid w:val="724EE51C"/>
    <w:rsid w:val="725B5F5C"/>
    <w:rsid w:val="7291B916"/>
    <w:rsid w:val="7293B6AF"/>
    <w:rsid w:val="72AB3015"/>
    <w:rsid w:val="72B44CA8"/>
    <w:rsid w:val="72D476F4"/>
    <w:rsid w:val="72D99BEC"/>
    <w:rsid w:val="72E35850"/>
    <w:rsid w:val="72E5B6BF"/>
    <w:rsid w:val="7347DF88"/>
    <w:rsid w:val="734C5EFC"/>
    <w:rsid w:val="735A041C"/>
    <w:rsid w:val="73791CFD"/>
    <w:rsid w:val="7396C035"/>
    <w:rsid w:val="73D8515D"/>
    <w:rsid w:val="73EC4C69"/>
    <w:rsid w:val="7422CFCD"/>
    <w:rsid w:val="743BD5A0"/>
    <w:rsid w:val="7457E778"/>
    <w:rsid w:val="7483853E"/>
    <w:rsid w:val="749040AA"/>
    <w:rsid w:val="74B21660"/>
    <w:rsid w:val="74FAF279"/>
    <w:rsid w:val="751F04E9"/>
    <w:rsid w:val="7524FF8D"/>
    <w:rsid w:val="75643C34"/>
    <w:rsid w:val="75C005CB"/>
    <w:rsid w:val="75E4815F"/>
    <w:rsid w:val="75F2B503"/>
    <w:rsid w:val="761F146E"/>
    <w:rsid w:val="76E5221F"/>
    <w:rsid w:val="7702C5EB"/>
    <w:rsid w:val="771E91C7"/>
    <w:rsid w:val="774CC34C"/>
    <w:rsid w:val="7796AC8A"/>
    <w:rsid w:val="77CED1D8"/>
    <w:rsid w:val="7810B6AE"/>
    <w:rsid w:val="786F1245"/>
    <w:rsid w:val="7873315C"/>
    <w:rsid w:val="7885AAB5"/>
    <w:rsid w:val="78A1810F"/>
    <w:rsid w:val="78A365A5"/>
    <w:rsid w:val="791C5DB5"/>
    <w:rsid w:val="792E2F4D"/>
    <w:rsid w:val="79620AEF"/>
    <w:rsid w:val="79D4D795"/>
    <w:rsid w:val="7A30FDA8"/>
    <w:rsid w:val="7AAA5C64"/>
    <w:rsid w:val="7AD2DEC4"/>
    <w:rsid w:val="7B618998"/>
    <w:rsid w:val="7BBC0AF1"/>
    <w:rsid w:val="7BC8EBEA"/>
    <w:rsid w:val="7BCA2F6C"/>
    <w:rsid w:val="7BDA9433"/>
    <w:rsid w:val="7C05DC5E"/>
    <w:rsid w:val="7C27F112"/>
    <w:rsid w:val="7C50BFB4"/>
    <w:rsid w:val="7C55C428"/>
    <w:rsid w:val="7D363B4E"/>
    <w:rsid w:val="7D40C1A4"/>
    <w:rsid w:val="7D72ACBB"/>
    <w:rsid w:val="7DBC96CA"/>
    <w:rsid w:val="7DC247FE"/>
    <w:rsid w:val="7DD1AC54"/>
    <w:rsid w:val="7DDFC1DB"/>
    <w:rsid w:val="7E0941C4"/>
    <w:rsid w:val="7E9074A0"/>
    <w:rsid w:val="7ED0B2B3"/>
    <w:rsid w:val="7EEB8214"/>
    <w:rsid w:val="7EF78A12"/>
    <w:rsid w:val="7F051636"/>
    <w:rsid w:val="7F12B545"/>
    <w:rsid w:val="7F7FDDC6"/>
    <w:rsid w:val="7F9079B6"/>
    <w:rsid w:val="7FA63138"/>
    <w:rsid w:val="7FA794B6"/>
    <w:rsid w:val="7FB1CF82"/>
    <w:rsid w:val="7FB2FA12"/>
    <w:rsid w:val="7FF0233F"/>
    <w:rsid w:val="7FF5C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8AC0F"/>
  <w15:chartTrackingRefBased/>
  <w15:docId w15:val="{7EDAD9BD-DA31-4EBB-A5E8-586A196F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BE8"/>
    <w:pPr>
      <w:spacing w:after="120" w:line="264" w:lineRule="auto"/>
      <w:ind w:left="57"/>
    </w:pPr>
    <w:rPr>
      <w:rFonts w:ascii="DIN Pro Light" w:hAnsi="DIN Pro Light"/>
      <w:sz w:val="22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B53"/>
    <w:pPr>
      <w:spacing w:before="120" w:after="0" w:line="312" w:lineRule="auto"/>
      <w:ind w:left="58"/>
      <w:outlineLvl w:val="0"/>
    </w:pPr>
    <w:rPr>
      <w:rFonts w:ascii="DIN Pro" w:eastAsia="Arial" w:hAnsi="DIN Pro"/>
      <w:b/>
      <w:bCs/>
      <w:color w:val="E753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BE8"/>
    <w:pPr>
      <w:spacing w:before="240" w:after="0"/>
      <w:outlineLvl w:val="1"/>
    </w:pPr>
    <w:rPr>
      <w:rFonts w:eastAsia="Arial"/>
      <w:b/>
      <w:color w:val="E75300"/>
      <w:sz w:val="3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D4A93"/>
    <w:pPr>
      <w:outlineLvl w:val="2"/>
    </w:pPr>
    <w:rPr>
      <w:b w:val="0"/>
      <w:bCs/>
      <w:color w:val="E652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4A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bCs/>
      <w:i/>
      <w:iCs/>
      <w:color w:val="ED7D31" w:themeColor="accent2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A93"/>
    <w:pPr>
      <w:numPr>
        <w:ilvl w:val="1"/>
        <w:numId w:val="13"/>
      </w:numPr>
      <w:spacing w:after="60"/>
    </w:pPr>
    <w:rPr>
      <w:rFonts w:cs="Calibri"/>
      <w:color w:val="FFFFFF"/>
      <w:szCs w:val="22"/>
    </w:rPr>
  </w:style>
  <w:style w:type="character" w:styleId="CommentReference">
    <w:name w:val="annotation reference"/>
    <w:uiPriority w:val="99"/>
    <w:semiHidden/>
    <w:unhideWhenUsed/>
    <w:rsid w:val="00CD4A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4A93"/>
  </w:style>
  <w:style w:type="character" w:customStyle="1" w:styleId="CommentTextChar">
    <w:name w:val="Comment Text Char"/>
    <w:basedOn w:val="DefaultParagraphFont"/>
    <w:link w:val="CommentText"/>
    <w:uiPriority w:val="99"/>
    <w:rsid w:val="00CD4A93"/>
    <w:rPr>
      <w:rFonts w:ascii="DIN Pro Light" w:hAnsi="DIN Pro Light"/>
      <w:sz w:val="22"/>
      <w:lang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D4A93"/>
    <w:rPr>
      <w:rFonts w:ascii="DIN Pro Light" w:hAnsi="DIN Pro Light"/>
      <w:b/>
      <w:bCs/>
      <w:sz w:val="22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CD4A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A93"/>
    <w:rPr>
      <w:rFonts w:ascii="DIN Pro Light" w:hAnsi="DIN Pro Light"/>
      <w:sz w:val="22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CD4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A93"/>
    <w:rPr>
      <w:rFonts w:ascii="DIN Pro Light" w:hAnsi="DIN Pro Light"/>
      <w:sz w:val="22"/>
      <w:lang w:bidi="he-IL"/>
    </w:rPr>
  </w:style>
  <w:style w:type="paragraph" w:customStyle="1" w:styleId="TableParagraph">
    <w:name w:val="Table Paragraph"/>
    <w:basedOn w:val="Normal"/>
    <w:uiPriority w:val="1"/>
    <w:qFormat/>
    <w:rsid w:val="00CD4A93"/>
    <w:pPr>
      <w:widowControl w:val="0"/>
      <w:autoSpaceDE w:val="0"/>
      <w:autoSpaceDN w:val="0"/>
      <w:ind w:left="0"/>
    </w:pPr>
    <w:rPr>
      <w:rFonts w:ascii="DIN Pro Medium" w:eastAsia="Times New Roman" w:hAnsi="DIN Pro Medium" w:cs="Calibri"/>
      <w:b/>
      <w:bCs/>
      <w:color w:val="000000"/>
      <w:szCs w:val="22"/>
    </w:rPr>
  </w:style>
  <w:style w:type="paragraph" w:customStyle="1" w:styleId="DinProWhite">
    <w:name w:val="Din_Pro_White"/>
    <w:qFormat/>
    <w:rsid w:val="00CD4A93"/>
    <w:pPr>
      <w:widowControl w:val="0"/>
      <w:autoSpaceDE w:val="0"/>
      <w:autoSpaceDN w:val="0"/>
      <w:spacing w:after="120"/>
    </w:pPr>
    <w:rPr>
      <w:rFonts w:ascii="DIN Pro" w:eastAsia="Times New Roman" w:hAnsi="DIN Pro" w:cs="Calibri"/>
      <w:color w:val="F2F2F2" w:themeColor="background1" w:themeShade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4A93"/>
    <w:pPr>
      <w:spacing w:line="312" w:lineRule="auto"/>
      <w:ind w:left="261" w:right="62"/>
      <w:jc w:val="center"/>
    </w:pPr>
    <w:rPr>
      <w:rFonts w:ascii="Arial" w:eastAsia="Arial" w:hAnsi="Arial"/>
      <w:b/>
      <w:color w:val="E75300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CD4A93"/>
    <w:rPr>
      <w:rFonts w:ascii="Arial" w:eastAsia="Arial" w:hAnsi="Arial"/>
      <w:b/>
      <w:color w:val="E75300"/>
      <w:sz w:val="36"/>
      <w:lang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EC3B53"/>
    <w:rPr>
      <w:rFonts w:ascii="DIN Pro" w:eastAsia="Arial" w:hAnsi="DIN Pro"/>
      <w:b/>
      <w:bCs/>
      <w:color w:val="E75300"/>
      <w:sz w:val="30"/>
      <w:szCs w:val="30"/>
      <w:lang w:bidi="he-IL"/>
    </w:rPr>
  </w:style>
  <w:style w:type="character" w:customStyle="1" w:styleId="Heading2Char">
    <w:name w:val="Heading 2 Char"/>
    <w:basedOn w:val="DefaultParagraphFont"/>
    <w:link w:val="Heading2"/>
    <w:uiPriority w:val="9"/>
    <w:rsid w:val="00717BE8"/>
    <w:rPr>
      <w:rFonts w:ascii="DIN Pro Light" w:eastAsia="Arial" w:hAnsi="DIN Pro Light"/>
      <w:b/>
      <w:color w:val="E75300"/>
      <w:sz w:val="30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A93"/>
    <w:pPr>
      <w:ind w:left="255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CD4A93"/>
    <w:pPr>
      <w:ind w:left="1820"/>
    </w:pPr>
  </w:style>
  <w:style w:type="character" w:customStyle="1" w:styleId="BodyTextChar">
    <w:name w:val="Body Text Char"/>
    <w:basedOn w:val="DefaultParagraphFont"/>
    <w:link w:val="BodyText"/>
    <w:uiPriority w:val="99"/>
    <w:rsid w:val="00CD4A93"/>
    <w:rPr>
      <w:rFonts w:ascii="DIN Pro Light" w:hAnsi="DIN Pro Light"/>
      <w:sz w:val="22"/>
      <w:lang w:bidi="he-I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A93"/>
    <w:rPr>
      <w:rFonts w:ascii="Segoe UI" w:hAnsi="Segoe UI" w:cs="Segoe UI"/>
      <w:sz w:val="18"/>
      <w:szCs w:val="18"/>
      <w:lang w:bidi="he-IL"/>
    </w:rPr>
  </w:style>
  <w:style w:type="paragraph" w:customStyle="1" w:styleId="Bodytextbullet">
    <w:name w:val="Body text bullet"/>
    <w:basedOn w:val="BodyText"/>
    <w:qFormat/>
    <w:rsid w:val="00CD4A93"/>
    <w:pPr>
      <w:numPr>
        <w:numId w:val="18"/>
      </w:numPr>
    </w:pPr>
  </w:style>
  <w:style w:type="paragraph" w:styleId="ListBullet">
    <w:name w:val="List Bullet"/>
    <w:basedOn w:val="Normal"/>
    <w:uiPriority w:val="99"/>
    <w:unhideWhenUsed/>
    <w:rsid w:val="00CD4A93"/>
    <w:pPr>
      <w:numPr>
        <w:numId w:val="14"/>
      </w:numPr>
      <w:spacing w:before="120"/>
    </w:pPr>
  </w:style>
  <w:style w:type="character" w:customStyle="1" w:styleId="Heading3Char">
    <w:name w:val="Heading 3 Char"/>
    <w:basedOn w:val="DefaultParagraphFont"/>
    <w:link w:val="Heading3"/>
    <w:uiPriority w:val="9"/>
    <w:rsid w:val="00CD4A93"/>
    <w:rPr>
      <w:rFonts w:ascii="DIN Pro Light" w:eastAsia="Arial" w:hAnsi="DIN Pro Light"/>
      <w:bCs/>
      <w:color w:val="E65200"/>
      <w:sz w:val="28"/>
      <w:szCs w:val="28"/>
      <w:lang w:bidi="he-IL"/>
    </w:rPr>
  </w:style>
  <w:style w:type="paragraph" w:styleId="ListBullet2">
    <w:name w:val="List Bullet 2"/>
    <w:basedOn w:val="Normal"/>
    <w:uiPriority w:val="99"/>
    <w:unhideWhenUsed/>
    <w:rsid w:val="00CD4A93"/>
    <w:pPr>
      <w:numPr>
        <w:numId w:val="15"/>
      </w:numPr>
      <w:contextualSpacing/>
    </w:pPr>
  </w:style>
  <w:style w:type="paragraph" w:styleId="ListBullet3">
    <w:name w:val="List Bullet 3"/>
    <w:basedOn w:val="ListBullet2"/>
    <w:uiPriority w:val="99"/>
    <w:unhideWhenUsed/>
    <w:rsid w:val="00CD4A93"/>
    <w:pPr>
      <w:ind w:left="1491"/>
    </w:pPr>
  </w:style>
  <w:style w:type="paragraph" w:styleId="TOCHeading">
    <w:name w:val="TOC Heading"/>
    <w:basedOn w:val="Heading1"/>
    <w:next w:val="Normal"/>
    <w:uiPriority w:val="39"/>
    <w:unhideWhenUsed/>
    <w:qFormat/>
    <w:rsid w:val="00CD4A93"/>
    <w:pPr>
      <w:keepNext/>
      <w:keepLines/>
      <w:spacing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D4A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4A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D4A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D4A9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D4A93"/>
    <w:rPr>
      <w:rFonts w:asciiTheme="majorHAnsi" w:eastAsiaTheme="majorEastAsia" w:hAnsiTheme="majorHAnsi" w:cstheme="majorBidi"/>
      <w:b/>
      <w:bCs/>
      <w:i/>
      <w:iCs/>
      <w:color w:val="ED7D31" w:themeColor="accent2"/>
      <w:sz w:val="24"/>
      <w:szCs w:val="22"/>
      <w:lang w:bidi="he-IL"/>
    </w:rPr>
  </w:style>
  <w:style w:type="paragraph" w:styleId="Revision">
    <w:name w:val="Revision"/>
    <w:hidden/>
    <w:uiPriority w:val="99"/>
    <w:semiHidden/>
    <w:rsid w:val="0017229E"/>
    <w:rPr>
      <w:rFonts w:ascii="DIN Pro Light" w:hAnsi="DIN Pro Light"/>
      <w:sz w:val="22"/>
      <w:lang w:bidi="he-IL"/>
    </w:rPr>
  </w:style>
  <w:style w:type="paragraph" w:styleId="ListNumber">
    <w:name w:val="List Number"/>
    <w:basedOn w:val="Normal"/>
    <w:uiPriority w:val="99"/>
    <w:unhideWhenUsed/>
    <w:rsid w:val="00CD4A93"/>
    <w:pPr>
      <w:numPr>
        <w:numId w:val="16"/>
      </w:numPr>
      <w:contextualSpacing/>
    </w:pPr>
  </w:style>
  <w:style w:type="paragraph" w:styleId="ListContinue3">
    <w:name w:val="List Continue 3"/>
    <w:basedOn w:val="Normal"/>
    <w:uiPriority w:val="99"/>
    <w:unhideWhenUsed/>
    <w:rsid w:val="00CD4A93"/>
    <w:pPr>
      <w:ind w:left="849"/>
      <w:contextualSpacing/>
    </w:pPr>
  </w:style>
  <w:style w:type="paragraph" w:styleId="ListContinue2">
    <w:name w:val="List Continue 2"/>
    <w:basedOn w:val="Normal"/>
    <w:uiPriority w:val="99"/>
    <w:unhideWhenUsed/>
    <w:rsid w:val="00CD4A93"/>
    <w:pPr>
      <w:ind w:left="566"/>
      <w:contextualSpacing/>
    </w:pPr>
  </w:style>
  <w:style w:type="paragraph" w:styleId="ListNumber2">
    <w:name w:val="List Number 2"/>
    <w:basedOn w:val="Normal"/>
    <w:uiPriority w:val="99"/>
    <w:unhideWhenUsed/>
    <w:rsid w:val="00CD4A93"/>
    <w:pPr>
      <w:numPr>
        <w:numId w:val="17"/>
      </w:numPr>
    </w:pPr>
  </w:style>
  <w:style w:type="paragraph" w:customStyle="1" w:styleId="paragraph">
    <w:name w:val="paragraph"/>
    <w:basedOn w:val="Normal"/>
    <w:rsid w:val="009A694A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A694A"/>
  </w:style>
  <w:style w:type="character" w:customStyle="1" w:styleId="eop">
    <w:name w:val="eop"/>
    <w:basedOn w:val="DefaultParagraphFont"/>
    <w:rsid w:val="009A694A"/>
  </w:style>
  <w:style w:type="character" w:customStyle="1" w:styleId="scxw3645686">
    <w:name w:val="scxw3645686"/>
    <w:basedOn w:val="DefaultParagraphFont"/>
    <w:rsid w:val="009A694A"/>
  </w:style>
  <w:style w:type="paragraph" w:styleId="NoSpacing">
    <w:name w:val="No Spacing"/>
    <w:uiPriority w:val="1"/>
    <w:qFormat/>
    <w:rsid w:val="00CD4A93"/>
    <w:rPr>
      <w:rFonts w:ascii="DIN Pro" w:eastAsiaTheme="minorHAnsi" w:hAnsi="DIN Pro" w:cstheme="minorBidi"/>
      <w:sz w:val="22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D4A93"/>
    <w:pPr>
      <w:spacing w:after="200"/>
      <w:ind w:left="0"/>
    </w:pPr>
    <w:rPr>
      <w:rFonts w:ascii="Open Sans" w:eastAsiaTheme="minorHAnsi" w:hAnsi="Open Sans" w:cstheme="minorBidi"/>
      <w:i/>
      <w:iCs/>
      <w:color w:val="44546A" w:themeColor="text2"/>
      <w:sz w:val="18"/>
      <w:szCs w:val="18"/>
      <w:lang w:bidi="ar-SA"/>
    </w:rPr>
  </w:style>
  <w:style w:type="table" w:styleId="TableGrid">
    <w:name w:val="Table Grid"/>
    <w:basedOn w:val="TableNormal"/>
    <w:uiPriority w:val="59"/>
    <w:rsid w:val="00CD4A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BBodyText">
    <w:name w:val="CB Body Text"/>
    <w:basedOn w:val="Normal"/>
    <w:qFormat/>
    <w:rsid w:val="00CD4A93"/>
    <w:pPr>
      <w:spacing w:line="240" w:lineRule="auto"/>
      <w:ind w:left="0"/>
    </w:pPr>
    <w:rPr>
      <w:rFonts w:eastAsiaTheme="minorEastAsia"/>
      <w:color w:val="43536A"/>
      <w:szCs w:val="24"/>
      <w:lang w:bidi="ar-SA"/>
    </w:rPr>
  </w:style>
  <w:style w:type="paragraph" w:styleId="List3">
    <w:name w:val="List 3"/>
    <w:basedOn w:val="Normal"/>
    <w:uiPriority w:val="99"/>
    <w:unhideWhenUsed/>
    <w:rsid w:val="00CD4A9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D4A93"/>
    <w:pPr>
      <w:ind w:left="1440" w:hanging="360"/>
      <w:contextualSpacing/>
    </w:pPr>
  </w:style>
  <w:style w:type="paragraph" w:customStyle="1" w:styleId="Tabletext">
    <w:name w:val="Table text"/>
    <w:basedOn w:val="Normal"/>
    <w:qFormat/>
    <w:rsid w:val="00CD4A93"/>
    <w:pPr>
      <w:spacing w:after="60" w:line="240" w:lineRule="auto"/>
      <w:ind w:left="0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Default">
    <w:name w:val="Default"/>
    <w:rsid w:val="00CC073A"/>
    <w:pPr>
      <w:autoSpaceDE w:val="0"/>
      <w:autoSpaceDN w:val="0"/>
      <w:adjustRightInd w:val="0"/>
    </w:pPr>
    <w:rPr>
      <w:rFonts w:ascii="DIN Pro Light" w:hAnsi="DIN Pro Light" w:cs="DIN Pro Light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6651FC"/>
    <w:rPr>
      <w:rFonts w:ascii="DINPro-Light" w:hAnsi="DINPro-Light" w:hint="default"/>
      <w:b w:val="0"/>
      <w:bCs w:val="0"/>
      <w:i w:val="0"/>
      <w:iCs w:val="0"/>
      <w:color w:val="E75300"/>
      <w:sz w:val="30"/>
      <w:szCs w:val="30"/>
    </w:rPr>
  </w:style>
  <w:style w:type="paragraph" w:styleId="List">
    <w:name w:val="List"/>
    <w:basedOn w:val="Normal"/>
    <w:uiPriority w:val="99"/>
    <w:unhideWhenUsed/>
    <w:rsid w:val="00CD7EC5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1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4368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2109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3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microsoft.com/office/2019/05/relationships/documenttasks" Target="documenttasks/documenttasks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an.Watkins\AppData\Roaming\Microsoft\Templates\Cellebrite%20ReleaseNote_Template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4490E9A6-E18F-4ECD-96A8-5C73E02B38DE}">
    <t:Anchor>
      <t:Comment id="1239267451"/>
    </t:Anchor>
    <t:History>
      <t:Event id="{B6B9BFCF-413F-40D9-A2D1-46F138C2D28D}" time="2023-07-24T12:09:59.458Z">
        <t:Attribution userId="S::avichai.shahar@cellebrite.com::3a46564b-4048-4f66-9f79-4113ccd470a6" userProvider="AD" userName="Avichai Shahar"/>
        <t:Anchor>
          <t:Comment id="1239267451"/>
        </t:Anchor>
        <t:Create/>
      </t:Event>
      <t:Event id="{1322D3F6-D10D-4067-9A04-05FB58A408AB}" time="2023-07-24T12:09:59.458Z">
        <t:Attribution userId="S::avichai.shahar@cellebrite.com::3a46564b-4048-4f66-9f79-4113ccd470a6" userProvider="AD" userName="Avichai Shahar"/>
        <t:Anchor>
          <t:Comment id="1239267451"/>
        </t:Anchor>
        <t:Assign userId="S::Shay.Ber@cellebrite.com::59fbe92f-0831-44b9-86ed-6059a7f83686" userProvider="AD" userName="Shay Ber"/>
      </t:Event>
      <t:Event id="{8EE61507-B9B2-4053-B44C-D989BBDF1757}" time="2023-07-24T12:09:59.458Z">
        <t:Attribution userId="S::avichai.shahar@cellebrite.com::3a46564b-4048-4f66-9f79-4113ccd470a6" userProvider="AD" userName="Avichai Shahar"/>
        <t:Anchor>
          <t:Comment id="1239267451"/>
        </t:Anchor>
        <t:SetTitle title="@Shay Ber WDYT? can we split the list of supported devices? do we have any device missing?"/>
      </t:Event>
      <t:Event id="{EF791CB9-BE6C-4D20-A3C7-880969F3D9D0}" time="2023-07-26T09:36:25.638Z">
        <t:Attribution userId="S::ben.goldfarb@cellebrite.com::ebbd0fc0-4d37-4fd8-ac31-cef77b450fea" userProvider="AD" userName="Ben Goldfarb"/>
        <t:Anchor>
          <t:Comment id="1984057073"/>
        </t:Anchor>
        <t:UnassignAll/>
      </t:Event>
      <t:Event id="{E42FB9B7-F30B-47FB-A50E-5D4802ADA198}" time="2023-07-26T09:36:25.638Z">
        <t:Attribution userId="S::ben.goldfarb@cellebrite.com::ebbd0fc0-4d37-4fd8-ac31-cef77b450fea" userProvider="AD" userName="Ben Goldfarb"/>
        <t:Anchor>
          <t:Comment id="1984057073"/>
        </t:Anchor>
        <t:Assign userId="S::Avichai.Shahar@cellebrite.com::3a46564b-4048-4f66-9f79-4113ccd470a6" userProvider="AD" userName="Avichai Shahar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3a4a13-c00f-442b-825d-0c04f0ffcc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D7400FD889F4895CB1D715F3311B7" ma:contentTypeVersion="16" ma:contentTypeDescription="Create a new document." ma:contentTypeScope="" ma:versionID="4bec2fec92bf9c6a67cb2b5aef589681">
  <xsd:schema xmlns:xsd="http://www.w3.org/2001/XMLSchema" xmlns:xs="http://www.w3.org/2001/XMLSchema" xmlns:p="http://schemas.microsoft.com/office/2006/metadata/properties" xmlns:ns3="f07c61b1-469a-47bf-ab65-0f163188da8f" xmlns:ns4="b13a4a13-c00f-442b-825d-0c04f0ffcc5d" targetNamespace="http://schemas.microsoft.com/office/2006/metadata/properties" ma:root="true" ma:fieldsID="3488586008fbb8eb9cfed051e34cc180" ns3:_="" ns4:_="">
    <xsd:import namespace="f07c61b1-469a-47bf-ab65-0f163188da8f"/>
    <xsd:import namespace="b13a4a13-c00f-442b-825d-0c04f0ffcc5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c61b1-469a-47bf-ab65-0f163188da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a4a13-c00f-442b-825d-0c04f0ffc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A24A6-7ABC-4483-83F3-9FDAEC093508}">
  <ds:schemaRefs>
    <ds:schemaRef ds:uri="http://schemas.microsoft.com/office/2006/metadata/properties"/>
    <ds:schemaRef ds:uri="http://schemas.microsoft.com/office/infopath/2007/PartnerControls"/>
    <ds:schemaRef ds:uri="b13a4a13-c00f-442b-825d-0c04f0ffcc5d"/>
  </ds:schemaRefs>
</ds:datastoreItem>
</file>

<file path=customXml/itemProps2.xml><?xml version="1.0" encoding="utf-8"?>
<ds:datastoreItem xmlns:ds="http://schemas.openxmlformats.org/officeDocument/2006/customXml" ds:itemID="{7304DDC5-65E0-442A-9B3A-1353BD509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7c61b1-469a-47bf-ab65-0f163188da8f"/>
    <ds:schemaRef ds:uri="b13a4a13-c00f-442b-825d-0c04f0ffc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980E21-E3D2-4FFA-B89B-33768C54E2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83128C-E80F-4E7A-97F8-C9EB75274E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b3a1f7-e26c-457b-8e01-b5917b0fc149}" enabled="0" method="" siteId="{d0b3a1f7-e26c-457b-8e01-b5917b0fc1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Cellebrite ReleaseNote_Template.dotx</Template>
  <TotalTime>32</TotalTime>
  <Pages>2</Pages>
  <Words>69</Words>
  <Characters>378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Cellebrite UFED 4PC</dc:title>
  <dc:subject/>
  <dc:creator>Eliezer Basner</dc:creator>
  <cp:keywords/>
  <cp:lastModifiedBy>Ehud Tzur</cp:lastModifiedBy>
  <cp:revision>14</cp:revision>
  <cp:lastPrinted>2023-12-04T14:14:00Z</cp:lastPrinted>
  <dcterms:created xsi:type="dcterms:W3CDTF">2024-06-16T07:15:00Z</dcterms:created>
  <dcterms:modified xsi:type="dcterms:W3CDTF">2024-10-06T09:37:00Z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0x010100C60D7400FD889F4895CB1D715F3311B7</vt:lpwstr>
  </property>
  <property fmtid="{D5CDD505-2E9C-101B-9397-08002B2CF9AE}" pid="3" name="Created">
    <vt:filetime>2021-10-06T00:00:00Z</vt:filetime>
  </property>
  <property fmtid="{D5CDD505-2E9C-101B-9397-08002B2CF9AE}" pid="4" name="LastSaved">
    <vt:filetime>2021-10-06T00:00:00Z</vt:filetime>
  </property>
  <property fmtid="{D5CDD505-2E9C-101B-9397-08002B2CF9AE}" pid="5" name="GrammarlyDocumentId">
    <vt:lpwstr>78e048be11faae4868d7ab05411547d2df1052f557fe42a21f1bab6e7c603de2</vt:lpwstr>
  </property>
</Properties>
</file>